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E0997" w:rsidTr="005E0997">
        <w:tc>
          <w:tcPr>
            <w:tcW w:w="1288" w:type="dxa"/>
          </w:tcPr>
          <w:p w:rsidR="005E0997" w:rsidRDefault="005E0997">
            <w:r>
              <w:t>2020/05/27</w:t>
            </w:r>
          </w:p>
          <w:p w:rsidR="00BF74C1" w:rsidRDefault="00BF74C1">
            <w:r>
              <w:t>水曜</w:t>
            </w:r>
          </w:p>
        </w:tc>
        <w:tc>
          <w:tcPr>
            <w:tcW w:w="1288" w:type="dxa"/>
          </w:tcPr>
          <w:p w:rsidR="005E0997" w:rsidRDefault="005E0997">
            <w:r>
              <w:t>2020</w:t>
            </w:r>
            <w:r>
              <w:t>年</w:t>
            </w:r>
            <w:r>
              <w:t>5</w:t>
            </w:r>
            <w:r>
              <w:t>月</w:t>
            </w:r>
            <w:r>
              <w:t>28</w:t>
            </w:r>
            <w:r>
              <w:t>日</w:t>
            </w:r>
            <w:r w:rsidR="00BF74C1">
              <w:t>木曜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  <w:r w:rsidR="00BF74C1">
              <w:rPr>
                <w:rFonts w:hint="eastAsia"/>
              </w:rPr>
              <w:t>金曜</w:t>
            </w:r>
          </w:p>
        </w:tc>
        <w:tc>
          <w:tcPr>
            <w:tcW w:w="1288" w:type="dxa"/>
          </w:tcPr>
          <w:p w:rsidR="005E0997" w:rsidRDefault="005E0997">
            <w:r>
              <w:t>5</w:t>
            </w:r>
            <w:r>
              <w:t>月</w:t>
            </w:r>
            <w:r>
              <w:t>30</w:t>
            </w:r>
            <w:r>
              <w:t>日</w:t>
            </w:r>
          </w:p>
          <w:p w:rsidR="00BF74C1" w:rsidRDefault="00BF74C1">
            <w:r>
              <w:t>土曜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  <w:p w:rsidR="00BF74C1" w:rsidRDefault="00BF74C1">
            <w:r>
              <w:t>日曜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月１日</w:t>
            </w:r>
          </w:p>
          <w:p w:rsidR="00BF74C1" w:rsidRDefault="00BF74C1">
            <w:r>
              <w:t>月曜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６月２日</w:t>
            </w:r>
          </w:p>
          <w:p w:rsidR="005E0997" w:rsidRDefault="00BF74C1">
            <w:r>
              <w:rPr>
                <w:rFonts w:hint="eastAsia"/>
              </w:rPr>
              <w:t>火曜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5E0997" w:rsidRDefault="00AC13BB">
            <w:r>
              <w:rPr>
                <w:rFonts w:asciiTheme="minorEastAsia" w:hAnsiTheme="minorEastAsia" w:hint="eastAsia"/>
              </w:rPr>
              <w:t>×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0A0ABF" w:rsidRDefault="005E0997">
            <w:r>
              <w:t>大根と鶏肉の煮物</w:t>
            </w:r>
          </w:p>
          <w:p w:rsidR="005E0997" w:rsidRDefault="000A0ABF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豚肉生姜焼き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</w:tr>
    </w:tbl>
    <w:p w:rsidR="009D6212" w:rsidRDefault="009D621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６月３日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６月４日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６月５日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６月６日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６月７日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６月８日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６月９日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  <w:r w:rsidR="00D918F4"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  <w:r w:rsidR="00D918F4"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494EA6">
            <w:r>
              <w:rPr>
                <w:rFonts w:hint="eastAsia"/>
              </w:rPr>
              <w:t>豚肉の生姜焼き</w:t>
            </w:r>
          </w:p>
          <w:p w:rsidR="0048446B" w:rsidRDefault="0048446B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大根と鶏肉の煮物</w:t>
            </w:r>
          </w:p>
          <w:p w:rsidR="0048446B" w:rsidRDefault="0048446B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</w:tr>
    </w:tbl>
    <w:p w:rsidR="005E0997" w:rsidRDefault="005E0997"/>
    <w:p w:rsidR="00E33457" w:rsidRDefault="00E33457"/>
    <w:p w:rsidR="00E33457" w:rsidRDefault="00E3345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33457" w:rsidTr="00E33457"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ぶりの照り焼き</w:t>
            </w:r>
          </w:p>
          <w:p w:rsidR="00494EA6" w:rsidRDefault="00494EA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豚肉の生姜焼き</w:t>
            </w:r>
          </w:p>
          <w:p w:rsidR="00494EA6" w:rsidRDefault="00494EA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</w:tbl>
    <w:p w:rsidR="00E33457" w:rsidRDefault="00E3345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494EA6" w:rsidTr="00494EA6"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8D2BF6">
            <w:r>
              <w:rPr>
                <w:rFonts w:hint="eastAsia"/>
              </w:rPr>
              <w:t>ぶりの照り焼き</w:t>
            </w:r>
          </w:p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hint="eastAsia"/>
              </w:rPr>
              <w:t>牛肉の煮物</w:t>
            </w:r>
          </w:p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</w:tr>
    </w:tbl>
    <w:p w:rsidR="00494EA6" w:rsidRDefault="00494EA6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2BF6" w:rsidTr="008D2BF6">
        <w:tc>
          <w:tcPr>
            <w:tcW w:w="1288" w:type="dxa"/>
          </w:tcPr>
          <w:p w:rsidR="008D2BF6" w:rsidRDefault="008D2BF6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</w:tr>
      <w:tr w:rsidR="008D2BF6" w:rsidTr="008D2BF6">
        <w:tc>
          <w:tcPr>
            <w:tcW w:w="1288" w:type="dxa"/>
          </w:tcPr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45747B">
            <w:r>
              <w:rPr>
                <w:rFonts w:asciiTheme="minorEastAsia" w:hAnsiTheme="minorEastAsia" w:hint="eastAsia"/>
              </w:rPr>
              <w:t>○</w:t>
            </w:r>
          </w:p>
        </w:tc>
      </w:tr>
      <w:tr w:rsidR="008D2BF6" w:rsidTr="008D2BF6"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</w:tr>
      <w:tr w:rsidR="008D2BF6" w:rsidTr="008D2BF6"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B90E93" w:rsidRDefault="00B90E93">
            <w: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</w:tr>
      <w:tr w:rsidR="00B90E93" w:rsidTr="008D2BF6"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lastRenderedPageBreak/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</w:tr>
      <w:tr w:rsidR="00B90E93" w:rsidTr="008D2BF6">
        <w:tc>
          <w:tcPr>
            <w:tcW w:w="1288" w:type="dxa"/>
          </w:tcPr>
          <w:p w:rsidR="00B90E93" w:rsidRDefault="0045747B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</w:tr>
      <w:tr w:rsidR="00B90E93" w:rsidTr="008D2BF6"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</w:tr>
      <w:tr w:rsidR="00B90E93" w:rsidTr="008D2BF6"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F91A96">
            <w: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26047">
            <w:r>
              <w:t>アサリのクリームチャウダー・里芋の煮物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</w:tr>
    </w:tbl>
    <w:p w:rsidR="00650566" w:rsidRDefault="00650566">
      <w:r>
        <w:t>7</w:t>
      </w:r>
      <w:r>
        <w:t>月</w:t>
      </w:r>
      <w:r>
        <w:t>4</w:t>
      </w:r>
      <w:r>
        <w:t>日</w:t>
      </w:r>
      <w:r>
        <w:rPr>
          <w:rFonts w:hint="eastAsia"/>
        </w:rPr>
        <w:t xml:space="preserve"> </w:t>
      </w:r>
      <w:r>
        <w:rPr>
          <w:rFonts w:hint="eastAsia"/>
        </w:rPr>
        <w:t>先生からのアドバイス</w:t>
      </w:r>
      <w:r>
        <w:rPr>
          <w:rFonts w:hint="eastAsia"/>
        </w:rPr>
        <w:t xml:space="preserve"> </w:t>
      </w:r>
      <w:r>
        <w:rPr>
          <w:rFonts w:hint="eastAsia"/>
        </w:rPr>
        <w:t>話さないこと。彩さんの</w:t>
      </w:r>
      <w:r>
        <w:rPr>
          <w:rFonts w:hint="eastAsia"/>
        </w:rPr>
        <w:t>Instagram</w:t>
      </w:r>
      <w:r>
        <w:rPr>
          <w:rFonts w:hint="eastAsia"/>
        </w:rPr>
        <w:t>のページの足跡を消したから、河相先生が隣の診察室で、そんなことをしないようにと言っていると思った。後からスマフォを初期化したのを元に戻した。アプライドで購入した</w:t>
      </w:r>
      <w:r>
        <w:t>illustrator</w:t>
      </w:r>
      <w:r>
        <w:t>を結局自分で使うようにした。メールをみるとインストールのお知らせが来ていた。初めから待てばよかった。</w:t>
      </w:r>
    </w:p>
    <w:p w:rsidR="007D1613" w:rsidRDefault="007D1613">
      <w:r>
        <w:t>舌下剤を変えた方がいいと言っていた。直喩と隠喩が大変そうだかららしい。</w:t>
      </w:r>
    </w:p>
    <w:p w:rsidR="00650566" w:rsidRPr="00861356" w:rsidRDefault="00650566">
      <w:r>
        <w:t>血圧を調べると、脈拍が高いらしい。下の血圧と脈拍は同じらしい。これは、奥田さんと脇本先生、石岡先生から教えてもらえた。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403B1" w:rsidTr="008403B1">
        <w:tc>
          <w:tcPr>
            <w:tcW w:w="1288" w:type="dxa"/>
          </w:tcPr>
          <w:p w:rsidR="008403B1" w:rsidRDefault="008403B1">
            <w:r>
              <w:t>8</w:t>
            </w:r>
            <w: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t>12</w:t>
            </w:r>
            <w: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8403B1" w:rsidTr="008403B1"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  <w:tr w:rsidR="008403B1" w:rsidTr="008403B1"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  <w:tr w:rsidR="008403B1" w:rsidTr="008403B1"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1860F6">
            <w: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1860F6">
            <w: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</w:tbl>
    <w:p w:rsidR="000B324B" w:rsidRDefault="00650566">
      <w:r>
        <w:t>7</w:t>
      </w:r>
      <w:r>
        <w:t>月</w:t>
      </w:r>
      <w:r>
        <w:t>11</w:t>
      </w:r>
      <w:r>
        <w:t>日</w:t>
      </w:r>
      <w:r>
        <w:rPr>
          <w:rFonts w:hint="eastAsia"/>
        </w:rPr>
        <w:t xml:space="preserve"> </w:t>
      </w:r>
      <w:r>
        <w:rPr>
          <w:rFonts w:hint="eastAsia"/>
        </w:rPr>
        <w:t>先生からのアドバイス</w:t>
      </w:r>
      <w:r>
        <w:rPr>
          <w:rFonts w:hint="eastAsia"/>
        </w:rPr>
        <w:t xml:space="preserve"> </w:t>
      </w:r>
      <w:r>
        <w:rPr>
          <w:rFonts w:hint="eastAsia"/>
        </w:rPr>
        <w:t>親と距離を置くこと。ハロペリドールとロヒプノールは、奥田さんからおしえてもらえた。成分が同じらしい。セレンとテルルの京都大学の話で後からいいと思った。先生達に申し訳ないから全部ハロペリドールといった。カンナビナイトとその副作用を消す薬らしい。先生が小さな声で外れるかららしい。と教えてもらえた。ロヒプノールが効いたのは、このことらしい。ロナセンとジプレキサは、前頭葉とシルビウス溝らしい。これは、石岡先生と脇本先生。結局、ほとんどいい薬を服用していた。</w:t>
      </w:r>
      <w:r w:rsidR="003C7C6E">
        <w:rPr>
          <w:rFonts w:hint="eastAsia"/>
        </w:rPr>
        <w:t>精神薬と精神療法は関係しているのですか？と聞くと、曖昧な答えだった。精神薬は全部微妙に違うらしい。基質と抗体の関係で、</w:t>
      </w:r>
      <w:r w:rsidR="003C7C6E">
        <w:rPr>
          <w:rFonts w:hint="eastAsia"/>
        </w:rPr>
        <w:t>5</w:t>
      </w:r>
      <w:r w:rsidR="003C7C6E">
        <w:rPr>
          <w:rFonts w:hint="eastAsia"/>
        </w:rPr>
        <w:t>連合野の各部分にそれぞれ違う作用をしているらしい。会計を待っているときに教えてもらえた。</w:t>
      </w:r>
      <w:bookmarkStart w:id="0" w:name="_GoBack"/>
      <w:bookmarkEnd w:id="0"/>
    </w:p>
    <w:p w:rsidR="00650566" w:rsidRDefault="00650566">
      <w:r>
        <w:t>血圧を調べると、脈拍が高いらしい。</w:t>
      </w:r>
    </w:p>
    <w:p w:rsidR="00650566" w:rsidRDefault="00650566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902C0" w:rsidTr="006902C0"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230A4A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6902C0"/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8526DB">
            <w:r>
              <w:t>ベーコンとウインナーのキャベツ煮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E40309">
            <w:r>
              <w:t>ベーコンとトマトのパスタ料理</w:t>
            </w:r>
          </w:p>
          <w:p w:rsidR="007C48C9" w:rsidRDefault="007C48C9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</w:tr>
    </w:tbl>
    <w:p w:rsidR="00E727F4" w:rsidRDefault="00E727F4"/>
    <w:p w:rsidR="000E4F42" w:rsidRDefault="000E4F42"/>
    <w:p w:rsidR="009B3F39" w:rsidRDefault="009B3F39"/>
    <w:p w:rsidR="009B3F39" w:rsidRDefault="009B3F39"/>
    <w:p w:rsidR="009B3F39" w:rsidRDefault="009B3F39"/>
    <w:p w:rsidR="009B3F39" w:rsidRDefault="009B3F3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0AF7" w:rsidTr="008D0AF7"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28</w:t>
            </w:r>
            <w:r w:rsidR="006E569A">
              <w:rPr>
                <w:rFonts w:hint="eastAsia"/>
              </w:rPr>
              <w:t>日</w:t>
            </w:r>
          </w:p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672E7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/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アサリのクリームチャウダー・ベーコンとウインナーのキャベツ煮</w:t>
            </w:r>
          </w:p>
          <w:p w:rsidR="008D0AF7" w:rsidRPr="008D0AF7" w:rsidRDefault="008D0AF7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C82325">
            <w:r>
              <w:rPr>
                <w:rFonts w:hint="eastAsia"/>
              </w:rPr>
              <w:t>豚肉生姜焼き</w:t>
            </w:r>
          </w:p>
          <w:p w:rsidR="00C82325" w:rsidRDefault="00C82325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</w:tr>
    </w:tbl>
    <w:p w:rsidR="003D7369" w:rsidRDefault="00472269" w:rsidP="009B3F39">
      <w:r>
        <w:t>7</w:t>
      </w:r>
      <w:r>
        <w:t>月</w:t>
      </w:r>
      <w:r>
        <w:rPr>
          <w:rFonts w:hint="eastAsia"/>
        </w:rPr>
        <w:t>25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先生からのアドバイス</w:t>
      </w:r>
      <w:r>
        <w:rPr>
          <w:rFonts w:hint="eastAsia"/>
        </w:rPr>
        <w:t xml:space="preserve"> </w:t>
      </w:r>
      <w:r>
        <w:rPr>
          <w:rFonts w:hint="eastAsia"/>
        </w:rPr>
        <w:t>自分のペースで生活していくこと。幻聴が聞こえても、無視をしたらいいですよ。と言っていた。</w:t>
      </w:r>
      <w:r w:rsidR="007D1613">
        <w:rPr>
          <w:rFonts w:hint="eastAsia"/>
        </w:rPr>
        <w:t>いい薬が出ていますよと言っていた。</w:t>
      </w:r>
      <w:r>
        <w:rPr>
          <w:rFonts w:hint="eastAsia"/>
        </w:rPr>
        <w:t>一週間がいい？二週間がいい？と聞かれて、一週間がいいと言った。母親と同居しているの？と聞かれたので、美鈴が丘にいますと言った。河相先生が隣の診察室で、薬を強くしないといけませんねと言っていた。</w:t>
      </w:r>
    </w:p>
    <w:p w:rsidR="00472269" w:rsidRDefault="00472269" w:rsidP="009B3F39">
      <w:r>
        <w:t>血圧を調べると、脈拍が高いらしい。</w:t>
      </w:r>
    </w:p>
    <w:p w:rsidR="00C35BC5" w:rsidRDefault="00C35BC5" w:rsidP="009B3F3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C35BC5" w:rsidTr="00C35BC5"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</w:tr>
      <w:tr w:rsidR="00C35BC5" w:rsidTr="00C35BC5"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</w:tr>
      <w:tr w:rsidR="00C35BC5" w:rsidTr="00C35BC5"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</w:tr>
      <w:tr w:rsidR="00C35BC5" w:rsidTr="00C35BC5"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B64F8D" w:rsidP="009B3F39">
            <w:r>
              <w:rPr>
                <w:rFonts w:hint="eastAsia"/>
              </w:rP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C35BC5" w:rsidRDefault="00B64F8D" w:rsidP="009B3F39">
            <w:r>
              <w:rPr>
                <w:rFonts w:hint="eastAsia"/>
              </w:rPr>
              <w:t>カレーライス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C35BC5" w:rsidRDefault="00C35BC5" w:rsidP="009B3F39"/>
        </w:tc>
        <w:tc>
          <w:tcPr>
            <w:tcW w:w="1288" w:type="dxa"/>
          </w:tcPr>
          <w:p w:rsidR="00C35BC5" w:rsidRDefault="00C35BC5" w:rsidP="009B3F39"/>
        </w:tc>
      </w:tr>
    </w:tbl>
    <w:p w:rsidR="00C35BC5" w:rsidRDefault="00C35BC5" w:rsidP="009B3F39"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変わりありませんと言った。父親にもこれといって変わりありませんか？と聞かれた。</w:t>
      </w:r>
    </w:p>
    <w:p w:rsidR="00C35BC5" w:rsidRDefault="00672520" w:rsidP="009B3F39">
      <w:r>
        <w:t>いろいろ出来事があるが、一週間が過ぎると落ち着いていると私が言った。脇本先生に申し訳ない。一回目の入院の後、迷惑をかけた。父親にも迷惑をかけた。</w:t>
      </w:r>
    </w:p>
    <w:p w:rsidR="00672520" w:rsidRDefault="00672520" w:rsidP="009B3F39">
      <w:r>
        <w:t>血圧は大丈夫らしい。一週間と落ち着いた。</w:t>
      </w:r>
    </w:p>
    <w:p w:rsidR="00B64F8D" w:rsidRDefault="00B64F8D" w:rsidP="009B3F3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64F8D" w:rsidTr="00B64F8D"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</w:tr>
      <w:tr w:rsidR="00B64F8D" w:rsidTr="00B64F8D">
        <w:tc>
          <w:tcPr>
            <w:tcW w:w="1288" w:type="dxa"/>
          </w:tcPr>
          <w:p w:rsidR="00B64F8D" w:rsidRDefault="00B64F8D" w:rsidP="009B3F39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64F8D" w:rsidRDefault="00B64F8D" w:rsidP="009B3F39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</w:tr>
      <w:tr w:rsidR="00B64F8D" w:rsidTr="00B64F8D"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</w:tr>
      <w:tr w:rsidR="00B64F8D" w:rsidTr="00B64F8D"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  <w:tc>
          <w:tcPr>
            <w:tcW w:w="1288" w:type="dxa"/>
          </w:tcPr>
          <w:p w:rsidR="00B64F8D" w:rsidRDefault="00B64F8D" w:rsidP="009B3F39"/>
        </w:tc>
      </w:tr>
    </w:tbl>
    <w:p w:rsidR="00B64F8D" w:rsidRPr="003D7369" w:rsidRDefault="00B64F8D" w:rsidP="009B3F39"/>
    <w:sectPr w:rsidR="00B64F8D" w:rsidRPr="003D7369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FD6" w:rsidRDefault="00C62FD6" w:rsidP="00D4008D">
      <w:r>
        <w:separator/>
      </w:r>
    </w:p>
  </w:endnote>
  <w:endnote w:type="continuationSeparator" w:id="0">
    <w:p w:rsidR="00C62FD6" w:rsidRDefault="00C62FD6" w:rsidP="00D4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FD6" w:rsidRDefault="00C62FD6" w:rsidP="00D4008D">
      <w:r>
        <w:separator/>
      </w:r>
    </w:p>
  </w:footnote>
  <w:footnote w:type="continuationSeparator" w:id="0">
    <w:p w:rsidR="00C62FD6" w:rsidRDefault="00C62FD6" w:rsidP="00D40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997"/>
    <w:rsid w:val="00042A23"/>
    <w:rsid w:val="0006710B"/>
    <w:rsid w:val="0007647D"/>
    <w:rsid w:val="00095A44"/>
    <w:rsid w:val="000A0ABF"/>
    <w:rsid w:val="000B324B"/>
    <w:rsid w:val="000E4F42"/>
    <w:rsid w:val="000F3C6D"/>
    <w:rsid w:val="00127C1E"/>
    <w:rsid w:val="001306CF"/>
    <w:rsid w:val="00157167"/>
    <w:rsid w:val="001636E9"/>
    <w:rsid w:val="001860F6"/>
    <w:rsid w:val="001A7563"/>
    <w:rsid w:val="001B4A71"/>
    <w:rsid w:val="001C12C5"/>
    <w:rsid w:val="001D0393"/>
    <w:rsid w:val="001D6DE1"/>
    <w:rsid w:val="001E2418"/>
    <w:rsid w:val="001E6811"/>
    <w:rsid w:val="002178B8"/>
    <w:rsid w:val="00230A4A"/>
    <w:rsid w:val="002843D7"/>
    <w:rsid w:val="00294E31"/>
    <w:rsid w:val="002C0528"/>
    <w:rsid w:val="002C7A03"/>
    <w:rsid w:val="002F2A36"/>
    <w:rsid w:val="00311F51"/>
    <w:rsid w:val="003154C6"/>
    <w:rsid w:val="00361B6A"/>
    <w:rsid w:val="00365EAD"/>
    <w:rsid w:val="00390B5E"/>
    <w:rsid w:val="003C7C6E"/>
    <w:rsid w:val="003D32A0"/>
    <w:rsid w:val="003D3364"/>
    <w:rsid w:val="003D7369"/>
    <w:rsid w:val="003F11FE"/>
    <w:rsid w:val="004103D0"/>
    <w:rsid w:val="00433CE0"/>
    <w:rsid w:val="00440F24"/>
    <w:rsid w:val="004448B3"/>
    <w:rsid w:val="0045747B"/>
    <w:rsid w:val="00472269"/>
    <w:rsid w:val="0048446B"/>
    <w:rsid w:val="00490116"/>
    <w:rsid w:val="00494EA6"/>
    <w:rsid w:val="004A66CB"/>
    <w:rsid w:val="004E0ACA"/>
    <w:rsid w:val="00513BFF"/>
    <w:rsid w:val="005200E2"/>
    <w:rsid w:val="00522261"/>
    <w:rsid w:val="005621B1"/>
    <w:rsid w:val="00562F1E"/>
    <w:rsid w:val="005742CB"/>
    <w:rsid w:val="00583BED"/>
    <w:rsid w:val="005E0997"/>
    <w:rsid w:val="006161D4"/>
    <w:rsid w:val="00650566"/>
    <w:rsid w:val="00657827"/>
    <w:rsid w:val="00671F2C"/>
    <w:rsid w:val="00672520"/>
    <w:rsid w:val="00672E71"/>
    <w:rsid w:val="006902C0"/>
    <w:rsid w:val="006A72B5"/>
    <w:rsid w:val="006D7EF9"/>
    <w:rsid w:val="006E569A"/>
    <w:rsid w:val="006E6BD5"/>
    <w:rsid w:val="006F56F0"/>
    <w:rsid w:val="00704C33"/>
    <w:rsid w:val="00747C68"/>
    <w:rsid w:val="007573CD"/>
    <w:rsid w:val="00775257"/>
    <w:rsid w:val="007919A2"/>
    <w:rsid w:val="007C48C9"/>
    <w:rsid w:val="007D1613"/>
    <w:rsid w:val="007D62D5"/>
    <w:rsid w:val="007F3BE8"/>
    <w:rsid w:val="00814FB9"/>
    <w:rsid w:val="00837BE2"/>
    <w:rsid w:val="008403B1"/>
    <w:rsid w:val="00842121"/>
    <w:rsid w:val="00843648"/>
    <w:rsid w:val="008526DB"/>
    <w:rsid w:val="00855656"/>
    <w:rsid w:val="00861356"/>
    <w:rsid w:val="008A540B"/>
    <w:rsid w:val="008D0AF7"/>
    <w:rsid w:val="008D2BF6"/>
    <w:rsid w:val="008E7977"/>
    <w:rsid w:val="008F08E5"/>
    <w:rsid w:val="009239DF"/>
    <w:rsid w:val="00927570"/>
    <w:rsid w:val="009315B9"/>
    <w:rsid w:val="009618EA"/>
    <w:rsid w:val="009B3F39"/>
    <w:rsid w:val="009D6212"/>
    <w:rsid w:val="009E3565"/>
    <w:rsid w:val="00A4422B"/>
    <w:rsid w:val="00A85F36"/>
    <w:rsid w:val="00A862BD"/>
    <w:rsid w:val="00AB1640"/>
    <w:rsid w:val="00AC126F"/>
    <w:rsid w:val="00AC13BB"/>
    <w:rsid w:val="00AE571E"/>
    <w:rsid w:val="00AF65DA"/>
    <w:rsid w:val="00B04299"/>
    <w:rsid w:val="00B2529E"/>
    <w:rsid w:val="00B26047"/>
    <w:rsid w:val="00B533DC"/>
    <w:rsid w:val="00B54624"/>
    <w:rsid w:val="00B64F8D"/>
    <w:rsid w:val="00B81095"/>
    <w:rsid w:val="00B8202E"/>
    <w:rsid w:val="00B83BD2"/>
    <w:rsid w:val="00B90E93"/>
    <w:rsid w:val="00BA2D6F"/>
    <w:rsid w:val="00BA46DA"/>
    <w:rsid w:val="00BB5010"/>
    <w:rsid w:val="00BC448F"/>
    <w:rsid w:val="00BD5E95"/>
    <w:rsid w:val="00BF00CF"/>
    <w:rsid w:val="00BF74C1"/>
    <w:rsid w:val="00C02369"/>
    <w:rsid w:val="00C2225A"/>
    <w:rsid w:val="00C35BC5"/>
    <w:rsid w:val="00C62FD6"/>
    <w:rsid w:val="00C71C03"/>
    <w:rsid w:val="00C82325"/>
    <w:rsid w:val="00C961E2"/>
    <w:rsid w:val="00CA729F"/>
    <w:rsid w:val="00CB5EF7"/>
    <w:rsid w:val="00CF183F"/>
    <w:rsid w:val="00D3013E"/>
    <w:rsid w:val="00D31E8B"/>
    <w:rsid w:val="00D33AD9"/>
    <w:rsid w:val="00D4008D"/>
    <w:rsid w:val="00D55197"/>
    <w:rsid w:val="00D81106"/>
    <w:rsid w:val="00D906A8"/>
    <w:rsid w:val="00D918F4"/>
    <w:rsid w:val="00D93337"/>
    <w:rsid w:val="00D971F1"/>
    <w:rsid w:val="00DA7BF0"/>
    <w:rsid w:val="00DF3C84"/>
    <w:rsid w:val="00DF4172"/>
    <w:rsid w:val="00DF616B"/>
    <w:rsid w:val="00E10A55"/>
    <w:rsid w:val="00E242F0"/>
    <w:rsid w:val="00E24D90"/>
    <w:rsid w:val="00E33457"/>
    <w:rsid w:val="00E40309"/>
    <w:rsid w:val="00E53B58"/>
    <w:rsid w:val="00E5577B"/>
    <w:rsid w:val="00E727F4"/>
    <w:rsid w:val="00E9234F"/>
    <w:rsid w:val="00EA4CDF"/>
    <w:rsid w:val="00EB15E9"/>
    <w:rsid w:val="00EB5401"/>
    <w:rsid w:val="00EF38E4"/>
    <w:rsid w:val="00EF4F51"/>
    <w:rsid w:val="00F0670F"/>
    <w:rsid w:val="00F112DA"/>
    <w:rsid w:val="00F21185"/>
    <w:rsid w:val="00F232E4"/>
    <w:rsid w:val="00F41FC1"/>
    <w:rsid w:val="00F45D5A"/>
    <w:rsid w:val="00F91A96"/>
    <w:rsid w:val="00FB517D"/>
    <w:rsid w:val="00FB6CCB"/>
    <w:rsid w:val="00FD3BED"/>
    <w:rsid w:val="00FD4859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CC1B203A-DE12-4A96-91DE-FE3E1F4B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table" w:styleId="af1">
    <w:name w:val="Table Grid"/>
    <w:basedOn w:val="a1"/>
    <w:uiPriority w:val="59"/>
    <w:rsid w:val="005E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D4008D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D4008D"/>
  </w:style>
  <w:style w:type="paragraph" w:styleId="af4">
    <w:name w:val="footer"/>
    <w:basedOn w:val="a"/>
    <w:link w:val="af5"/>
    <w:uiPriority w:val="99"/>
    <w:unhideWhenUsed/>
    <w:rsid w:val="00D4008D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D4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F147B-FC33-41FC-B27B-6A210C61D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2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アカウント</cp:lastModifiedBy>
  <cp:revision>3</cp:revision>
  <dcterms:created xsi:type="dcterms:W3CDTF">2020-08-07T02:01:00Z</dcterms:created>
  <dcterms:modified xsi:type="dcterms:W3CDTF">2020-08-07T02:17:00Z</dcterms:modified>
</cp:coreProperties>
</file>