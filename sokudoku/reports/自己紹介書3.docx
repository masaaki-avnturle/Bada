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D1A" w:rsidRDefault="00CE5294">
      <w:r>
        <w:t xml:space="preserve">　　　　　　　　　　　　　　　　　　自己紹介書</w:t>
      </w:r>
    </w:p>
    <w:p w:rsidR="00D36224" w:rsidRDefault="00D36224">
      <w:r>
        <w:t xml:space="preserve">　　　　　　　　　　　　　　　　　　　　　　　　　　　　　　　　　　　　　５月</w:t>
      </w:r>
      <w:r>
        <w:t>19</w:t>
      </w:r>
      <w:r>
        <w:t>日</w:t>
      </w:r>
    </w:p>
    <w:p w:rsidR="00CE5294" w:rsidRDefault="00D36224">
      <w:r>
        <w:t xml:space="preserve">　　　　　　　　　　　　　　　　　　　　　　　　　　　　　　　　　　　　　山口</w:t>
      </w:r>
      <w:r>
        <w:rPr>
          <w:rFonts w:hint="eastAsia"/>
        </w:rPr>
        <w:t xml:space="preserve"> </w:t>
      </w:r>
      <w:r>
        <w:rPr>
          <w:rFonts w:hint="eastAsia"/>
        </w:rPr>
        <w:t>雅旭</w:t>
      </w:r>
    </w:p>
    <w:p w:rsidR="00636236" w:rsidRDefault="00E05B2D">
      <w:r>
        <w:t xml:space="preserve">　高等学校を卒業し、友人達の多くは大学に進学しましたが</w:t>
      </w:r>
      <w:r w:rsidR="00B32AE9">
        <w:t>、</w:t>
      </w:r>
      <w:r w:rsidR="00CE5294">
        <w:t>私は、コンピュータシミュレーションに興味があり、父親に無理をいって、祖母の家で数学と物理学を独学で勉強していました。このときにトポロジーという数学の分野を知りました。</w:t>
      </w:r>
    </w:p>
    <w:p w:rsidR="00653799" w:rsidRDefault="00653799"/>
    <w:p w:rsidR="00653799" w:rsidRDefault="00653799">
      <w:r>
        <w:t xml:space="preserve">　平成</w:t>
      </w:r>
      <w:r>
        <w:t>13</w:t>
      </w:r>
      <w:r>
        <w:t>年に福山校河合塾難関国公立大学受験クラスに入塾しました。平成</w:t>
      </w:r>
      <w:r>
        <w:t>14</w:t>
      </w:r>
      <w:r>
        <w:t>年に英語の通信教育アルクを始めました。平成</w:t>
      </w:r>
      <w:r>
        <w:t>17</w:t>
      </w:r>
      <w:r>
        <w:t>年に</w:t>
      </w:r>
      <w:r>
        <w:t>SRS</w:t>
      </w:r>
      <w:r>
        <w:t>速読を始めました。平成</w:t>
      </w:r>
      <w:r>
        <w:t>18</w:t>
      </w:r>
      <w:r>
        <w:t>年に福山校河合塾京都大学理系クラスに入塾しました。平成</w:t>
      </w:r>
      <w:r>
        <w:t>20</w:t>
      </w:r>
      <w:r>
        <w:t>年に</w:t>
      </w:r>
      <w:r>
        <w:t>SRS</w:t>
      </w:r>
      <w:r>
        <w:t>速読の通信教育を始めました。平成</w:t>
      </w:r>
      <w:r>
        <w:t>21</w:t>
      </w:r>
      <w:r>
        <w:t>年に第一工業大学工学部・航空宇宙工学科に合格しました。</w:t>
      </w:r>
    </w:p>
    <w:p w:rsidR="00653799" w:rsidRDefault="00653799"/>
    <w:p w:rsidR="00653799" w:rsidRDefault="00653799">
      <w:r>
        <w:t xml:space="preserve">　平成</w:t>
      </w:r>
      <w:r>
        <w:t>27</w:t>
      </w:r>
      <w:r>
        <w:t>年に剣友会に入会しました。平成</w:t>
      </w:r>
      <w:r>
        <w:t>28</w:t>
      </w:r>
      <w:r>
        <w:t>年に広島県剣道連盟に入会しました。</w:t>
      </w:r>
    </w:p>
    <w:p w:rsidR="00653799" w:rsidRDefault="00653799"/>
    <w:p w:rsidR="00CE5294" w:rsidRDefault="00CE5294">
      <w:r>
        <w:t xml:space="preserve">　平成</w:t>
      </w:r>
      <w:r w:rsidR="00BD5017">
        <w:t>20</w:t>
      </w:r>
      <w:r>
        <w:t>年、平成</w:t>
      </w:r>
      <w:r w:rsidR="00BD5017">
        <w:t>21</w:t>
      </w:r>
      <w:r>
        <w:t>年そして平成</w:t>
      </w:r>
      <w:r w:rsidR="00BD5017">
        <w:t>22</w:t>
      </w:r>
      <w:r w:rsidR="00971CCF">
        <w:t>年</w:t>
      </w:r>
      <w:r>
        <w:t>に基本情報技術者試験、</w:t>
      </w:r>
      <w:r>
        <w:t>Ruby</w:t>
      </w:r>
      <w:r>
        <w:t>技術者検定試験、</w:t>
      </w:r>
      <w:r>
        <w:t>IT</w:t>
      </w:r>
      <w:r>
        <w:t>パスポート検定試験をそれぞれ受けました。結果は不合格でしたが、独学でここまでできることが自分によい経験になりました。</w:t>
      </w:r>
    </w:p>
    <w:p w:rsidR="00653799" w:rsidRDefault="00653799"/>
    <w:p w:rsidR="00CE5294" w:rsidRDefault="00CE5294">
      <w:r>
        <w:t xml:space="preserve">　初めてのアルバイトがビアホールでした。始めの仕事が重箱の盛り付けでした。重箱の模様に沿って弁当を盛り付けることでしたが、食べる人のことを考えて、重箱の模様に沿って盛り付けることでした。ビアホールが始まって間もないとき、田中チーフマネージャーが、「山口、ランナーのことを考えなさい。この盛り付けではこちら側迷惑ですよ。」とい</w:t>
      </w:r>
      <w:r w:rsidR="00324E66">
        <w:t>われて、坂本シェフから</w:t>
      </w:r>
      <w:r>
        <w:t>ステーキの切り方の技を教えてもらえて、しばらくたって、「山口、うまくなったな。」と田中チーフマネージャーに褒められたのが、初めての仕事でのよい経験でした。</w:t>
      </w:r>
    </w:p>
    <w:p w:rsidR="00653799" w:rsidRDefault="00653799"/>
    <w:p w:rsidR="003329DE" w:rsidRDefault="00CE5294">
      <w:r>
        <w:t xml:space="preserve">　高等学校を卒業して、数学と物理学しか興味がなかった自分にとって、アルバイトが自分の人生でよい経験になりました。</w:t>
      </w:r>
    </w:p>
    <w:p w:rsidR="00653799" w:rsidRDefault="00653799"/>
    <w:p w:rsidR="00653799" w:rsidRDefault="00653799">
      <w:r>
        <w:t xml:space="preserve">　宮脇泰隆料理長に代表作を作りなさいと言われて、退社して３年後に、ゼータ関数の対極する量子群を求めることが出来て、非可換代数方程式とラプラス方程式をこの式から導けられて、そしてこれらの方程式が重力場と反重力方程式となっていることもこの後非可換確率方程式となっていることとエントロピー不変量がゼータ関数と同値とも導けられました。これらが大域的微分方程式となり、ヒッグス場の方程式を求められました。福山市に来て１２年以上トポロジーという数学を独学で大学の数学の統一場理論を導けられて、人生の経験になりました。</w:t>
      </w:r>
    </w:p>
    <w:p w:rsidR="00653799" w:rsidRDefault="00653799"/>
    <w:p w:rsidR="00653799" w:rsidRDefault="00653799"/>
    <w:p w:rsidR="00653799" w:rsidRDefault="00653799"/>
    <w:p w:rsidR="00653799" w:rsidRDefault="00653799"/>
    <w:p w:rsidR="00653799" w:rsidRDefault="00653799"/>
    <w:p w:rsidR="00653799" w:rsidRDefault="00653799"/>
    <w:p w:rsidR="00653799" w:rsidRDefault="00653799"/>
    <w:p w:rsidR="00653799" w:rsidRDefault="00653799"/>
    <w:p w:rsidR="00653799" w:rsidRDefault="00653799"/>
    <w:p w:rsidR="00653799" w:rsidRDefault="00653799"/>
    <w:p w:rsidR="00CE5294" w:rsidRDefault="00CE5294">
      <w:r>
        <w:rPr>
          <w:rFonts w:asciiTheme="minorEastAsia" w:hAnsiTheme="minorEastAsia" w:hint="eastAsia"/>
        </w:rPr>
        <w:t>❏</w:t>
      </w:r>
      <w:r>
        <w:t>自分にできること</w:t>
      </w:r>
    </w:p>
    <w:tbl>
      <w:tblPr>
        <w:tblStyle w:val="af1"/>
        <w:tblW w:w="9493" w:type="dxa"/>
        <w:tblLook w:val="04A0" w:firstRow="1" w:lastRow="0" w:firstColumn="1" w:lastColumn="0" w:noHBand="0" w:noVBand="1"/>
      </w:tblPr>
      <w:tblGrid>
        <w:gridCol w:w="3511"/>
        <w:gridCol w:w="3005"/>
        <w:gridCol w:w="2977"/>
      </w:tblGrid>
      <w:tr w:rsidR="00CE5294" w:rsidTr="00C70C6D">
        <w:tc>
          <w:tcPr>
            <w:tcW w:w="3511" w:type="dxa"/>
          </w:tcPr>
          <w:p w:rsidR="00CE5294" w:rsidRDefault="00CE5294">
            <w:r>
              <w:rPr>
                <w:rFonts w:hint="eastAsia"/>
              </w:rPr>
              <w:t>OS</w:t>
            </w:r>
            <w:r>
              <w:rPr>
                <w:rFonts w:hint="eastAsia"/>
              </w:rPr>
              <w:t>のインストール</w:t>
            </w:r>
          </w:p>
        </w:tc>
        <w:tc>
          <w:tcPr>
            <w:tcW w:w="3005" w:type="dxa"/>
          </w:tcPr>
          <w:p w:rsidR="00CE5294" w:rsidRDefault="00CE5294">
            <w:r>
              <w:rPr>
                <w:rFonts w:hint="eastAsia"/>
              </w:rPr>
              <w:t>Linux,Unix,Windows10</w:t>
            </w:r>
          </w:p>
        </w:tc>
        <w:tc>
          <w:tcPr>
            <w:tcW w:w="2977" w:type="dxa"/>
          </w:tcPr>
          <w:p w:rsidR="00CE5294" w:rsidRDefault="00CE5294">
            <w:r>
              <w:rPr>
                <w:rFonts w:hint="eastAsia"/>
              </w:rPr>
              <w:t>VirtualBox</w:t>
            </w:r>
          </w:p>
        </w:tc>
      </w:tr>
      <w:tr w:rsidR="00FB175D" w:rsidTr="00C70C6D">
        <w:tc>
          <w:tcPr>
            <w:tcW w:w="3511" w:type="dxa"/>
          </w:tcPr>
          <w:p w:rsidR="00FB175D" w:rsidRDefault="00FB175D">
            <w:r>
              <w:rPr>
                <w:rFonts w:hint="eastAsia"/>
              </w:rPr>
              <w:t>MindManager</w:t>
            </w:r>
          </w:p>
        </w:tc>
        <w:tc>
          <w:tcPr>
            <w:tcW w:w="3005" w:type="dxa"/>
          </w:tcPr>
          <w:p w:rsidR="00FB175D" w:rsidRDefault="00FB175D">
            <w:r>
              <w:rPr>
                <w:rFonts w:hint="eastAsia"/>
              </w:rPr>
              <w:t>Note</w:t>
            </w:r>
          </w:p>
        </w:tc>
        <w:tc>
          <w:tcPr>
            <w:tcW w:w="2977" w:type="dxa"/>
          </w:tcPr>
          <w:p w:rsidR="00FB175D" w:rsidRDefault="00FB175D">
            <w:r>
              <w:rPr>
                <w:rFonts w:hint="eastAsia"/>
              </w:rPr>
              <w:t>MindMap</w:t>
            </w:r>
          </w:p>
        </w:tc>
      </w:tr>
      <w:tr w:rsidR="00CE5294" w:rsidTr="00C70C6D">
        <w:tc>
          <w:tcPr>
            <w:tcW w:w="3511" w:type="dxa"/>
          </w:tcPr>
          <w:p w:rsidR="00CE5294" w:rsidRDefault="00CE5294">
            <w:r>
              <w:t>Ruby</w:t>
            </w:r>
          </w:p>
        </w:tc>
        <w:tc>
          <w:tcPr>
            <w:tcW w:w="3005" w:type="dxa"/>
          </w:tcPr>
          <w:p w:rsidR="00CE5294" w:rsidRDefault="00CE5294">
            <w:r>
              <w:rPr>
                <w:rFonts w:hint="eastAsia"/>
              </w:rPr>
              <w:t>文字列処理、</w:t>
            </w:r>
            <w:r>
              <w:rPr>
                <w:rFonts w:hint="eastAsia"/>
              </w:rPr>
              <w:t>File</w:t>
            </w:r>
            <w:r>
              <w:rPr>
                <w:rFonts w:hint="eastAsia"/>
              </w:rPr>
              <w:t>処理</w:t>
            </w:r>
          </w:p>
        </w:tc>
        <w:tc>
          <w:tcPr>
            <w:tcW w:w="2977" w:type="dxa"/>
          </w:tcPr>
          <w:p w:rsidR="00CE5294" w:rsidRDefault="00CE5294">
            <w:r>
              <w:rPr>
                <w:rFonts w:hint="eastAsia"/>
              </w:rPr>
              <w:t>Powershell,bash</w:t>
            </w:r>
          </w:p>
        </w:tc>
      </w:tr>
      <w:tr w:rsidR="00FB175D" w:rsidTr="00C70C6D">
        <w:tc>
          <w:tcPr>
            <w:tcW w:w="3511" w:type="dxa"/>
          </w:tcPr>
          <w:p w:rsidR="00FB175D" w:rsidRDefault="00FB175D">
            <w:r>
              <w:t>CVS</w:t>
            </w:r>
          </w:p>
        </w:tc>
        <w:tc>
          <w:tcPr>
            <w:tcW w:w="3005" w:type="dxa"/>
          </w:tcPr>
          <w:p w:rsidR="00FB175D" w:rsidRDefault="00FB175D">
            <w:r>
              <w:rPr>
                <w:rFonts w:hint="eastAsia"/>
              </w:rPr>
              <w:t>バージョン管理</w:t>
            </w:r>
          </w:p>
        </w:tc>
        <w:tc>
          <w:tcPr>
            <w:tcW w:w="2977" w:type="dxa"/>
          </w:tcPr>
          <w:p w:rsidR="00FB175D" w:rsidRDefault="00FB175D">
            <w:r>
              <w:rPr>
                <w:rFonts w:hint="eastAsia"/>
              </w:rPr>
              <w:t>bash</w:t>
            </w:r>
          </w:p>
        </w:tc>
      </w:tr>
      <w:tr w:rsidR="00FB175D" w:rsidTr="00C70C6D">
        <w:tc>
          <w:tcPr>
            <w:tcW w:w="3511" w:type="dxa"/>
          </w:tcPr>
          <w:p w:rsidR="00FB175D" w:rsidRDefault="00FB175D">
            <w:r>
              <w:t>Git</w:t>
            </w:r>
          </w:p>
        </w:tc>
        <w:tc>
          <w:tcPr>
            <w:tcW w:w="3005" w:type="dxa"/>
          </w:tcPr>
          <w:p w:rsidR="00FB175D" w:rsidRDefault="00FB175D">
            <w:r>
              <w:rPr>
                <w:rFonts w:hint="eastAsia"/>
              </w:rPr>
              <w:t>バージョン管理</w:t>
            </w:r>
          </w:p>
        </w:tc>
        <w:tc>
          <w:tcPr>
            <w:tcW w:w="2977" w:type="dxa"/>
          </w:tcPr>
          <w:p w:rsidR="00FB175D" w:rsidRDefault="00FB175D">
            <w:r>
              <w:rPr>
                <w:rFonts w:hint="eastAsia"/>
              </w:rPr>
              <w:t>GitHub</w:t>
            </w:r>
          </w:p>
        </w:tc>
      </w:tr>
      <w:tr w:rsidR="00CE5294" w:rsidTr="00C70C6D">
        <w:tc>
          <w:tcPr>
            <w:tcW w:w="3511" w:type="dxa"/>
          </w:tcPr>
          <w:p w:rsidR="00CE5294" w:rsidRDefault="00CE5294">
            <w:r>
              <w:t>b</w:t>
            </w:r>
            <w:r>
              <w:rPr>
                <w:rFonts w:hint="eastAsia"/>
              </w:rPr>
              <w:t>ash</w:t>
            </w:r>
          </w:p>
        </w:tc>
        <w:tc>
          <w:tcPr>
            <w:tcW w:w="3005" w:type="dxa"/>
          </w:tcPr>
          <w:p w:rsidR="00CE5294" w:rsidRDefault="00CE5294">
            <w:r>
              <w:rPr>
                <w:rFonts w:hint="eastAsia"/>
              </w:rPr>
              <w:t>File</w:t>
            </w:r>
            <w:r>
              <w:rPr>
                <w:rFonts w:hint="eastAsia"/>
              </w:rPr>
              <w:t>処理</w:t>
            </w:r>
          </w:p>
        </w:tc>
        <w:tc>
          <w:tcPr>
            <w:tcW w:w="2977" w:type="dxa"/>
          </w:tcPr>
          <w:p w:rsidR="00CE5294" w:rsidRDefault="00CE5294">
            <w:r>
              <w:rPr>
                <w:rFonts w:hint="eastAsia"/>
              </w:rPr>
              <w:t>Linux,Windows</w:t>
            </w:r>
          </w:p>
        </w:tc>
      </w:tr>
      <w:tr w:rsidR="00FB175D" w:rsidTr="00C70C6D">
        <w:tc>
          <w:tcPr>
            <w:tcW w:w="3511" w:type="dxa"/>
          </w:tcPr>
          <w:p w:rsidR="00FB175D" w:rsidRDefault="00FB175D">
            <w:r>
              <w:rPr>
                <w:rFonts w:hint="eastAsia"/>
              </w:rPr>
              <w:t>C#</w:t>
            </w:r>
          </w:p>
        </w:tc>
        <w:tc>
          <w:tcPr>
            <w:tcW w:w="3005" w:type="dxa"/>
          </w:tcPr>
          <w:p w:rsidR="00FB175D" w:rsidRDefault="00FB175D">
            <w:r>
              <w:rPr>
                <w:rFonts w:hint="eastAsia"/>
              </w:rPr>
              <w:t>File</w:t>
            </w:r>
            <w:r>
              <w:rPr>
                <w:rFonts w:hint="eastAsia"/>
              </w:rPr>
              <w:t>処理</w:t>
            </w:r>
          </w:p>
        </w:tc>
        <w:tc>
          <w:tcPr>
            <w:tcW w:w="2977" w:type="dxa"/>
          </w:tcPr>
          <w:p w:rsidR="00FB175D" w:rsidRDefault="00FB175D">
            <w:r>
              <w:rPr>
                <w:rFonts w:hint="eastAsia"/>
              </w:rPr>
              <w:t>Windows</w:t>
            </w:r>
          </w:p>
        </w:tc>
      </w:tr>
      <w:tr w:rsidR="00FB175D" w:rsidTr="00C70C6D">
        <w:tc>
          <w:tcPr>
            <w:tcW w:w="3511" w:type="dxa"/>
          </w:tcPr>
          <w:p w:rsidR="00FB175D" w:rsidRDefault="00FB175D">
            <w:r>
              <w:rPr>
                <w:rFonts w:hint="eastAsia"/>
              </w:rPr>
              <w:t>Windows subsystem for Linux</w:t>
            </w:r>
          </w:p>
        </w:tc>
        <w:tc>
          <w:tcPr>
            <w:tcW w:w="3005" w:type="dxa"/>
          </w:tcPr>
          <w:p w:rsidR="00FB175D" w:rsidRDefault="00FB175D">
            <w:r>
              <w:rPr>
                <w:rFonts w:hint="eastAsia"/>
              </w:rPr>
              <w:t>Ubuntu</w:t>
            </w:r>
          </w:p>
        </w:tc>
        <w:tc>
          <w:tcPr>
            <w:tcW w:w="2977" w:type="dxa"/>
          </w:tcPr>
          <w:p w:rsidR="00FB175D" w:rsidRDefault="00FB175D">
            <w:r>
              <w:rPr>
                <w:rFonts w:hint="eastAsia"/>
              </w:rPr>
              <w:t>Linux,Windows</w:t>
            </w:r>
          </w:p>
        </w:tc>
      </w:tr>
      <w:tr w:rsidR="00CE5294" w:rsidTr="00C70C6D">
        <w:tc>
          <w:tcPr>
            <w:tcW w:w="3511" w:type="dxa"/>
          </w:tcPr>
          <w:p w:rsidR="00CE5294" w:rsidRDefault="00CE5294">
            <w:r>
              <w:rPr>
                <w:rFonts w:hint="eastAsia"/>
              </w:rPr>
              <w:t>X server</w:t>
            </w:r>
          </w:p>
        </w:tc>
        <w:tc>
          <w:tcPr>
            <w:tcW w:w="3005" w:type="dxa"/>
          </w:tcPr>
          <w:p w:rsidR="00CE5294" w:rsidRDefault="00CE5294" w:rsidP="00C70C6D">
            <w:r>
              <w:t>VcXsrv,Astec-</w:t>
            </w:r>
            <w:r w:rsidR="00C70C6D">
              <w:t>X</w:t>
            </w:r>
            <w:r>
              <w:t>,MobaXterm</w:t>
            </w:r>
          </w:p>
        </w:tc>
        <w:tc>
          <w:tcPr>
            <w:tcW w:w="2977" w:type="dxa"/>
          </w:tcPr>
          <w:p w:rsidR="00CE5294" w:rsidRDefault="00E76C5C">
            <w:r>
              <w:t>B</w:t>
            </w:r>
            <w:r w:rsidR="00CE5294">
              <w:rPr>
                <w:rFonts w:hint="eastAsia"/>
              </w:rPr>
              <w:t>ash</w:t>
            </w:r>
          </w:p>
        </w:tc>
      </w:tr>
      <w:tr w:rsidR="00CE5294" w:rsidTr="00C70C6D">
        <w:tc>
          <w:tcPr>
            <w:tcW w:w="3511" w:type="dxa"/>
          </w:tcPr>
          <w:p w:rsidR="00CE5294" w:rsidRDefault="00CE5294">
            <w:r>
              <w:t>V</w:t>
            </w:r>
            <w:r>
              <w:rPr>
                <w:rFonts w:hint="eastAsia"/>
              </w:rPr>
              <w:t>im</w:t>
            </w:r>
          </w:p>
        </w:tc>
        <w:tc>
          <w:tcPr>
            <w:tcW w:w="3005" w:type="dxa"/>
          </w:tcPr>
          <w:p w:rsidR="00CE5294" w:rsidRDefault="00CE5294">
            <w:r>
              <w:rPr>
                <w:rFonts w:hint="eastAsia"/>
              </w:rPr>
              <w:t>論文作成</w:t>
            </w:r>
          </w:p>
        </w:tc>
        <w:tc>
          <w:tcPr>
            <w:tcW w:w="2977" w:type="dxa"/>
          </w:tcPr>
          <w:p w:rsidR="00CE5294" w:rsidRDefault="00CE5294">
            <w:r>
              <w:rPr>
                <w:rFonts w:hint="eastAsia"/>
              </w:rPr>
              <w:t>Powershell,bash</w:t>
            </w:r>
          </w:p>
        </w:tc>
      </w:tr>
      <w:tr w:rsidR="00CE5294" w:rsidTr="00C70C6D">
        <w:tc>
          <w:tcPr>
            <w:tcW w:w="3511" w:type="dxa"/>
          </w:tcPr>
          <w:p w:rsidR="00CE5294" w:rsidRDefault="00CE5294">
            <w:r>
              <w:rPr>
                <w:rFonts w:hint="eastAsia"/>
              </w:rPr>
              <w:t>日本語入力</w:t>
            </w:r>
          </w:p>
        </w:tc>
        <w:tc>
          <w:tcPr>
            <w:tcW w:w="3005" w:type="dxa"/>
          </w:tcPr>
          <w:p w:rsidR="00CE5294" w:rsidRDefault="00CE5294">
            <w:r>
              <w:t>a</w:t>
            </w:r>
            <w:r>
              <w:rPr>
                <w:rFonts w:hint="eastAsia"/>
              </w:rPr>
              <w:t>term,</w:t>
            </w:r>
            <w:r>
              <w:t>lxterminal</w:t>
            </w:r>
          </w:p>
        </w:tc>
        <w:tc>
          <w:tcPr>
            <w:tcW w:w="2977" w:type="dxa"/>
          </w:tcPr>
          <w:p w:rsidR="00CE5294" w:rsidRDefault="00CE5294">
            <w:r>
              <w:t>l</w:t>
            </w:r>
            <w:r>
              <w:rPr>
                <w:rFonts w:hint="eastAsia"/>
              </w:rPr>
              <w:t>atex,</w:t>
            </w:r>
            <w:r>
              <w:t>bash</w:t>
            </w:r>
          </w:p>
        </w:tc>
      </w:tr>
    </w:tbl>
    <w:p w:rsidR="00E466D3" w:rsidRDefault="00CE5294" w:rsidP="00DB6AC1">
      <w:bookmarkStart w:id="0" w:name="_GoBack"/>
      <w:bookmarkEnd w:id="0"/>
      <w:r>
        <w:rPr>
          <w:rFonts w:asciiTheme="minorEastAsia" w:hAnsiTheme="minorEastAsia" w:hint="eastAsia"/>
        </w:rPr>
        <w:t>❏</w:t>
      </w:r>
      <w:r>
        <w:rPr>
          <w:rFonts w:hint="eastAsia"/>
        </w:rPr>
        <w:t>得意分野</w:t>
      </w:r>
      <w:r>
        <w:rPr>
          <w:rFonts w:hint="eastAsia"/>
        </w:rPr>
        <w:t>/</w:t>
      </w:r>
      <w:r>
        <w:rPr>
          <w:rFonts w:hint="eastAsia"/>
        </w:rPr>
        <w:t>スキル</w:t>
      </w:r>
    </w:p>
    <w:p w:rsidR="00E466D3" w:rsidRDefault="00E76C5C" w:rsidP="00DB6AC1">
      <w:r>
        <w:rPr>
          <w:rFonts w:hint="eastAsia"/>
        </w:rPr>
        <w:t xml:space="preserve"> </w:t>
      </w:r>
      <w:r w:rsidR="00CE5294">
        <w:t>英語</w:t>
      </w:r>
      <w:r w:rsidR="00CE5294">
        <w:rPr>
          <w:rFonts w:hint="eastAsia"/>
        </w:rPr>
        <w:t xml:space="preserve">: </w:t>
      </w:r>
      <w:r w:rsidR="00CE5294">
        <w:rPr>
          <w:rFonts w:hint="eastAsia"/>
        </w:rPr>
        <w:t>高等学校卒業程度</w:t>
      </w:r>
    </w:p>
    <w:p w:rsidR="00DB6AC1" w:rsidRDefault="00EA5FBB" w:rsidP="00DB6AC1">
      <w:r>
        <w:t xml:space="preserve"> </w:t>
      </w:r>
      <w:r w:rsidR="00DB6AC1">
        <w:t>数学</w:t>
      </w:r>
      <w:r w:rsidR="00DB6AC1">
        <w:rPr>
          <w:rFonts w:hint="eastAsia"/>
        </w:rPr>
        <w:t xml:space="preserve">: </w:t>
      </w:r>
      <w:r w:rsidR="00DB6AC1">
        <w:rPr>
          <w:rFonts w:hint="eastAsia"/>
        </w:rPr>
        <w:t>高等学校卒業程度</w:t>
      </w:r>
    </w:p>
    <w:p w:rsidR="00E466D3" w:rsidRDefault="00E466D3"/>
    <w:p w:rsidR="00AE12C4" w:rsidRDefault="00CE5294">
      <w:r>
        <w:t>私知らない人でも挨拶ができる</w:t>
      </w:r>
      <w:r w:rsidR="00DB6AC1">
        <w:t>。</w:t>
      </w:r>
    </w:p>
    <w:p w:rsidR="00584558" w:rsidRDefault="00DB6AC1">
      <w:r>
        <w:t>週に</w:t>
      </w:r>
      <w:r>
        <w:t>2</w:t>
      </w:r>
      <w:r w:rsidR="00EF0993">
        <w:t>日、筋トレとストレッチ</w:t>
      </w:r>
      <w:r w:rsidR="00FB175D">
        <w:rPr>
          <w:rFonts w:hint="eastAsia"/>
        </w:rPr>
        <w:t>、ヨガ</w:t>
      </w:r>
      <w:r>
        <w:t>をする。</w:t>
      </w:r>
    </w:p>
    <w:p w:rsidR="00366434" w:rsidRPr="00366434" w:rsidRDefault="00366434"/>
    <w:p w:rsidR="00DB6AC1" w:rsidRPr="00DB6AC1" w:rsidRDefault="00DB6AC1">
      <w:r>
        <w:t>私のこれまでの経験を今後の業務に貢献していきます。</w:t>
      </w:r>
    </w:p>
    <w:sectPr w:rsidR="00DB6AC1" w:rsidRPr="00DB6AC1">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34B5" w:rsidRDefault="005E34B5" w:rsidP="00D36224">
      <w:r>
        <w:separator/>
      </w:r>
    </w:p>
  </w:endnote>
  <w:endnote w:type="continuationSeparator" w:id="0">
    <w:p w:rsidR="005E34B5" w:rsidRDefault="005E34B5" w:rsidP="00D36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34B5" w:rsidRDefault="005E34B5" w:rsidP="00D36224">
      <w:r>
        <w:separator/>
      </w:r>
    </w:p>
  </w:footnote>
  <w:footnote w:type="continuationSeparator" w:id="0">
    <w:p w:rsidR="005E34B5" w:rsidRDefault="005E34B5" w:rsidP="00D362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attachedTemplate r:id="rId1"/>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294"/>
    <w:rsid w:val="00005F56"/>
    <w:rsid w:val="0001473F"/>
    <w:rsid w:val="00043E99"/>
    <w:rsid w:val="00066DED"/>
    <w:rsid w:val="00126BF9"/>
    <w:rsid w:val="001401C6"/>
    <w:rsid w:val="00145AA0"/>
    <w:rsid w:val="00156582"/>
    <w:rsid w:val="00191552"/>
    <w:rsid w:val="001B1CC3"/>
    <w:rsid w:val="001C43DF"/>
    <w:rsid w:val="001E0215"/>
    <w:rsid w:val="001F0C5A"/>
    <w:rsid w:val="001F69BB"/>
    <w:rsid w:val="00243C5D"/>
    <w:rsid w:val="00264A47"/>
    <w:rsid w:val="003124E3"/>
    <w:rsid w:val="00324E66"/>
    <w:rsid w:val="003329DE"/>
    <w:rsid w:val="00357BEF"/>
    <w:rsid w:val="00366384"/>
    <w:rsid w:val="00366434"/>
    <w:rsid w:val="003748FA"/>
    <w:rsid w:val="00390805"/>
    <w:rsid w:val="003A5E0F"/>
    <w:rsid w:val="003C4D0D"/>
    <w:rsid w:val="003C5B01"/>
    <w:rsid w:val="00401024"/>
    <w:rsid w:val="00437244"/>
    <w:rsid w:val="00446A73"/>
    <w:rsid w:val="00447892"/>
    <w:rsid w:val="00500EDB"/>
    <w:rsid w:val="005271FA"/>
    <w:rsid w:val="005519C8"/>
    <w:rsid w:val="00584558"/>
    <w:rsid w:val="00593C13"/>
    <w:rsid w:val="005E34B5"/>
    <w:rsid w:val="005E3661"/>
    <w:rsid w:val="00636236"/>
    <w:rsid w:val="0064079E"/>
    <w:rsid w:val="00645223"/>
    <w:rsid w:val="00653799"/>
    <w:rsid w:val="00661F16"/>
    <w:rsid w:val="006914B5"/>
    <w:rsid w:val="006F6743"/>
    <w:rsid w:val="00706956"/>
    <w:rsid w:val="00711D0A"/>
    <w:rsid w:val="00764D1E"/>
    <w:rsid w:val="00774722"/>
    <w:rsid w:val="007B274C"/>
    <w:rsid w:val="007C3F7D"/>
    <w:rsid w:val="007F17DA"/>
    <w:rsid w:val="008239E0"/>
    <w:rsid w:val="00854631"/>
    <w:rsid w:val="008571B6"/>
    <w:rsid w:val="00883BAB"/>
    <w:rsid w:val="008C3D7D"/>
    <w:rsid w:val="00914079"/>
    <w:rsid w:val="00916301"/>
    <w:rsid w:val="00923E2D"/>
    <w:rsid w:val="00940202"/>
    <w:rsid w:val="00971CCF"/>
    <w:rsid w:val="009744D4"/>
    <w:rsid w:val="009A5C80"/>
    <w:rsid w:val="009E3008"/>
    <w:rsid w:val="00A119BC"/>
    <w:rsid w:val="00A36A88"/>
    <w:rsid w:val="00A963EB"/>
    <w:rsid w:val="00AD042E"/>
    <w:rsid w:val="00AD18D2"/>
    <w:rsid w:val="00AE12C4"/>
    <w:rsid w:val="00AE24A0"/>
    <w:rsid w:val="00B3216E"/>
    <w:rsid w:val="00B32AE9"/>
    <w:rsid w:val="00B43289"/>
    <w:rsid w:val="00B50D4A"/>
    <w:rsid w:val="00B64F06"/>
    <w:rsid w:val="00B83E6F"/>
    <w:rsid w:val="00B85EDC"/>
    <w:rsid w:val="00BB5372"/>
    <w:rsid w:val="00BC1DDA"/>
    <w:rsid w:val="00BD5017"/>
    <w:rsid w:val="00C13BD2"/>
    <w:rsid w:val="00C35122"/>
    <w:rsid w:val="00C35E7F"/>
    <w:rsid w:val="00C51AA9"/>
    <w:rsid w:val="00C67D1A"/>
    <w:rsid w:val="00C70C6D"/>
    <w:rsid w:val="00CB6120"/>
    <w:rsid w:val="00CE5294"/>
    <w:rsid w:val="00CF504A"/>
    <w:rsid w:val="00CF60EA"/>
    <w:rsid w:val="00D36224"/>
    <w:rsid w:val="00D51098"/>
    <w:rsid w:val="00D56478"/>
    <w:rsid w:val="00D6385C"/>
    <w:rsid w:val="00D67D85"/>
    <w:rsid w:val="00DA3A50"/>
    <w:rsid w:val="00DB6AC1"/>
    <w:rsid w:val="00DC04FA"/>
    <w:rsid w:val="00DE60BC"/>
    <w:rsid w:val="00DF7442"/>
    <w:rsid w:val="00E04493"/>
    <w:rsid w:val="00E05B2D"/>
    <w:rsid w:val="00E14364"/>
    <w:rsid w:val="00E17D0B"/>
    <w:rsid w:val="00E466D3"/>
    <w:rsid w:val="00E50CD4"/>
    <w:rsid w:val="00E76C5C"/>
    <w:rsid w:val="00EA5FBB"/>
    <w:rsid w:val="00EB5925"/>
    <w:rsid w:val="00EF0993"/>
    <w:rsid w:val="00F149A6"/>
    <w:rsid w:val="00F8031E"/>
    <w:rsid w:val="00F964A9"/>
    <w:rsid w:val="00FA57A8"/>
    <w:rsid w:val="00FB1072"/>
    <w:rsid w:val="00FB175D"/>
    <w:rsid w:val="00FB630A"/>
    <w:rsid w:val="00FD65ED"/>
    <w:rsid w:val="00FE59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E27012DF-5AFC-4557-8326-4D00487E0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pPr>
      <w:keepNext/>
      <w:ind w:leftChars="400" w:left="400"/>
      <w:outlineLvl w:val="3"/>
    </w:pPr>
    <w:rPr>
      <w:b/>
      <w:bCs/>
    </w:rPr>
  </w:style>
  <w:style w:type="paragraph" w:styleId="5">
    <w:name w:val="heading 5"/>
    <w:basedOn w:val="a"/>
    <w:next w:val="a"/>
    <w:link w:val="50"/>
    <w:uiPriority w:val="9"/>
    <w:unhideWhenUsed/>
    <w:qFormat/>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ind w:leftChars="800" w:left="800"/>
      <w:outlineLvl w:val="5"/>
    </w:pPr>
    <w:rPr>
      <w:b/>
      <w:bCs/>
    </w:rPr>
  </w:style>
  <w:style w:type="paragraph" w:styleId="7">
    <w:name w:val="heading 7"/>
    <w:basedOn w:val="a"/>
    <w:next w:val="a"/>
    <w:link w:val="70"/>
    <w:uiPriority w:val="9"/>
    <w:unhideWhenUsed/>
    <w:qFormat/>
    <w:pPr>
      <w:keepNext/>
      <w:ind w:leftChars="800" w:left="800"/>
      <w:outlineLvl w:val="6"/>
    </w:pPr>
  </w:style>
  <w:style w:type="paragraph" w:styleId="8">
    <w:name w:val="heading 8"/>
    <w:basedOn w:val="a"/>
    <w:next w:val="a"/>
    <w:link w:val="80"/>
    <w:uiPriority w:val="9"/>
    <w:unhideWhenUsed/>
    <w:qFormat/>
    <w:pPr>
      <w:keepNext/>
      <w:ind w:leftChars="1200" w:left="1200"/>
      <w:outlineLvl w:val="7"/>
    </w:pPr>
  </w:style>
  <w:style w:type="paragraph" w:styleId="9">
    <w:name w:val="heading 9"/>
    <w:basedOn w:val="a"/>
    <w:next w:val="a"/>
    <w:link w:val="90"/>
    <w:uiPriority w:val="9"/>
    <w:unhideWhenUsed/>
    <w:qFormat/>
    <w:pPr>
      <w:keepNext/>
      <w:ind w:leftChars="1200" w:left="1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sz w:val="24"/>
      <w:szCs w:val="24"/>
    </w:rPr>
  </w:style>
  <w:style w:type="character" w:customStyle="1" w:styleId="20">
    <w:name w:val="見出し 2 (文字)"/>
    <w:basedOn w:val="a0"/>
    <w:link w:val="2"/>
    <w:uiPriority w:val="9"/>
    <w:rPr>
      <w:rFonts w:asciiTheme="majorHAnsi" w:eastAsiaTheme="majorEastAsia" w:hAnsiTheme="majorHAnsi" w:cstheme="majorBidi"/>
    </w:rPr>
  </w:style>
  <w:style w:type="character" w:customStyle="1" w:styleId="30">
    <w:name w:val="見出し 3 (文字)"/>
    <w:basedOn w:val="a0"/>
    <w:link w:val="3"/>
    <w:uiPriority w:val="9"/>
    <w:rPr>
      <w:rFonts w:asciiTheme="majorHAnsi" w:eastAsiaTheme="majorEastAsia" w:hAnsiTheme="majorHAnsi" w:cstheme="majorBidi"/>
    </w:rPr>
  </w:style>
  <w:style w:type="character" w:customStyle="1" w:styleId="40">
    <w:name w:val="見出し 4 (文字)"/>
    <w:basedOn w:val="a0"/>
    <w:link w:val="4"/>
    <w:uiPriority w:val="9"/>
    <w:rPr>
      <w:b/>
      <w:bCs/>
    </w:rPr>
  </w:style>
  <w:style w:type="character" w:customStyle="1" w:styleId="50">
    <w:name w:val="見出し 5 (文字)"/>
    <w:basedOn w:val="a0"/>
    <w:link w:val="5"/>
    <w:uiPriority w:val="9"/>
    <w:rPr>
      <w:rFonts w:asciiTheme="majorHAnsi" w:eastAsiaTheme="majorEastAsia" w:hAnsiTheme="majorHAnsi" w:cstheme="majorBidi"/>
    </w:rPr>
  </w:style>
  <w:style w:type="character" w:customStyle="1" w:styleId="60">
    <w:name w:val="見出し 6 (文字)"/>
    <w:basedOn w:val="a0"/>
    <w:link w:val="6"/>
    <w:uiPriority w:val="9"/>
    <w:rPr>
      <w:b/>
      <w:bCs/>
    </w:rPr>
  </w:style>
  <w:style w:type="character" w:customStyle="1" w:styleId="70">
    <w:name w:val="見出し 7 (文字)"/>
    <w:basedOn w:val="a0"/>
    <w:link w:val="7"/>
    <w:uiPriority w:val="9"/>
  </w:style>
  <w:style w:type="character" w:customStyle="1" w:styleId="80">
    <w:name w:val="見出し 8 (文字)"/>
    <w:basedOn w:val="a0"/>
    <w:link w:val="8"/>
    <w:uiPriority w:val="9"/>
  </w:style>
  <w:style w:type="character" w:customStyle="1" w:styleId="90">
    <w:name w:val="見出し 9 (文字)"/>
    <w:basedOn w:val="a0"/>
    <w:link w:val="9"/>
    <w:uiPriority w:val="9"/>
  </w:style>
  <w:style w:type="paragraph" w:styleId="a3">
    <w:name w:val="Title"/>
    <w:basedOn w:val="a"/>
    <w:next w:val="a"/>
    <w:link w:val="a4"/>
    <w:uiPriority w:val="10"/>
    <w:qFormat/>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Pr>
      <w:rFonts w:asciiTheme="majorHAnsi" w:eastAsia="ＭＳ ゴシック" w:hAnsiTheme="majorHAnsi" w:cstheme="majorBidi"/>
      <w:sz w:val="32"/>
      <w:szCs w:val="32"/>
    </w:rPr>
  </w:style>
  <w:style w:type="paragraph" w:styleId="a5">
    <w:name w:val="Subtitle"/>
    <w:basedOn w:val="a"/>
    <w:next w:val="a"/>
    <w:link w:val="a6"/>
    <w:uiPriority w:val="11"/>
    <w:qFormat/>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Pr>
      <w:rFonts w:asciiTheme="majorHAnsi" w:eastAsia="ＭＳ ゴシック" w:hAnsiTheme="majorHAnsi" w:cstheme="majorBidi"/>
      <w:sz w:val="24"/>
      <w:szCs w:val="24"/>
    </w:rPr>
  </w:style>
  <w:style w:type="character" w:styleId="a7">
    <w:name w:val="Subtle Emphasis"/>
    <w:basedOn w:val="a0"/>
    <w:uiPriority w:val="19"/>
    <w:qFormat/>
    <w:rPr>
      <w:i/>
      <w:iCs/>
      <w:color w:val="808080" w:themeColor="text1" w:themeTint="7F"/>
    </w:rPr>
  </w:style>
  <w:style w:type="character" w:styleId="a8">
    <w:name w:val="Emphasis"/>
    <w:basedOn w:val="a0"/>
    <w:uiPriority w:val="20"/>
    <w:qFormat/>
    <w:rPr>
      <w:i/>
      <w:iCs/>
    </w:rPr>
  </w:style>
  <w:style w:type="character" w:styleId="21">
    <w:name w:val="Intense Emphasis"/>
    <w:basedOn w:val="a0"/>
    <w:uiPriority w:val="21"/>
    <w:qFormat/>
    <w:rPr>
      <w:b/>
      <w:bCs/>
      <w:i/>
      <w:iCs/>
      <w:color w:val="4F81BD" w:themeColor="accent1"/>
    </w:rPr>
  </w:style>
  <w:style w:type="character" w:styleId="a9">
    <w:name w:val="Strong"/>
    <w:basedOn w:val="a0"/>
    <w:uiPriority w:val="22"/>
    <w:qFormat/>
    <w:rPr>
      <w:b/>
      <w:bCs/>
    </w:rPr>
  </w:style>
  <w:style w:type="paragraph" w:styleId="aa">
    <w:name w:val="Quote"/>
    <w:basedOn w:val="a"/>
    <w:next w:val="a"/>
    <w:link w:val="ab"/>
    <w:uiPriority w:val="29"/>
    <w:qFormat/>
    <w:rPr>
      <w:i/>
      <w:iCs/>
      <w:color w:val="000000" w:themeColor="text1"/>
    </w:rPr>
  </w:style>
  <w:style w:type="character" w:customStyle="1" w:styleId="ab">
    <w:name w:val="引用文 (文字)"/>
    <w:basedOn w:val="a0"/>
    <w:link w:val="aa"/>
    <w:uiPriority w:val="29"/>
    <w:rPr>
      <w:i/>
      <w:iCs/>
      <w:color w:val="000000" w:themeColor="text1"/>
    </w:rPr>
  </w:style>
  <w:style w:type="paragraph" w:styleId="22">
    <w:name w:val="Intense Quote"/>
    <w:basedOn w:val="a"/>
    <w:next w:val="a"/>
    <w:link w:val="2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23">
    <w:name w:val="引用文 2 (文字)"/>
    <w:basedOn w:val="a0"/>
    <w:link w:val="22"/>
    <w:uiPriority w:val="30"/>
    <w:rPr>
      <w:b/>
      <w:bCs/>
      <w:i/>
      <w:iCs/>
      <w:color w:val="4F81BD" w:themeColor="accent1"/>
    </w:rPr>
  </w:style>
  <w:style w:type="character" w:styleId="ac">
    <w:name w:val="Subtle Reference"/>
    <w:basedOn w:val="a0"/>
    <w:uiPriority w:val="31"/>
    <w:qFormat/>
    <w:rPr>
      <w:smallCaps/>
      <w:color w:val="C0504D" w:themeColor="accent2"/>
      <w:u w:val="single"/>
    </w:rPr>
  </w:style>
  <w:style w:type="character" w:styleId="24">
    <w:name w:val="Intense Reference"/>
    <w:basedOn w:val="a0"/>
    <w:uiPriority w:val="32"/>
    <w:qFormat/>
    <w:rPr>
      <w:b/>
      <w:bCs/>
      <w:smallCaps/>
      <w:color w:val="C0504D" w:themeColor="accent2"/>
      <w:spacing w:val="5"/>
      <w:u w:val="single"/>
    </w:rPr>
  </w:style>
  <w:style w:type="character" w:styleId="ad">
    <w:name w:val="Book Title"/>
    <w:basedOn w:val="a0"/>
    <w:uiPriority w:val="33"/>
    <w:qFormat/>
    <w:rPr>
      <w:b/>
      <w:bCs/>
      <w:smallCaps/>
      <w:spacing w:val="5"/>
    </w:rPr>
  </w:style>
  <w:style w:type="paragraph" w:styleId="ae">
    <w:name w:val="List Paragraph"/>
    <w:basedOn w:val="a"/>
    <w:uiPriority w:val="34"/>
    <w:qFormat/>
    <w:pPr>
      <w:ind w:leftChars="400" w:left="840"/>
    </w:pPr>
  </w:style>
  <w:style w:type="character" w:styleId="af">
    <w:name w:val="Hyperlink"/>
    <w:basedOn w:val="a0"/>
    <w:uiPriority w:val="99"/>
    <w:unhideWhenUsed/>
    <w:rPr>
      <w:color w:val="0000FF" w:themeColor="hyperlink"/>
      <w:u w:val="single"/>
    </w:rPr>
  </w:style>
  <w:style w:type="character" w:styleId="af0">
    <w:name w:val="FollowedHyperlink"/>
    <w:basedOn w:val="a0"/>
    <w:uiPriority w:val="99"/>
    <w:unhideWhenUsed/>
    <w:rPr>
      <w:color w:val="800080" w:themeColor="followedHyperlink"/>
      <w:u w:val="single"/>
    </w:rPr>
  </w:style>
  <w:style w:type="table" w:styleId="af1">
    <w:name w:val="Table Grid"/>
    <w:basedOn w:val="a1"/>
    <w:uiPriority w:val="59"/>
    <w:rsid w:val="00CE5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D36224"/>
    <w:pPr>
      <w:tabs>
        <w:tab w:val="center" w:pos="4252"/>
        <w:tab w:val="right" w:pos="8504"/>
      </w:tabs>
      <w:snapToGrid w:val="0"/>
    </w:pPr>
  </w:style>
  <w:style w:type="character" w:customStyle="1" w:styleId="af3">
    <w:name w:val="ヘッダー (文字)"/>
    <w:basedOn w:val="a0"/>
    <w:link w:val="af2"/>
    <w:uiPriority w:val="99"/>
    <w:rsid w:val="00D36224"/>
  </w:style>
  <w:style w:type="paragraph" w:styleId="af4">
    <w:name w:val="footer"/>
    <w:basedOn w:val="a"/>
    <w:link w:val="af5"/>
    <w:uiPriority w:val="99"/>
    <w:unhideWhenUsed/>
    <w:rsid w:val="00D36224"/>
    <w:pPr>
      <w:tabs>
        <w:tab w:val="center" w:pos="4252"/>
        <w:tab w:val="right" w:pos="8504"/>
      </w:tabs>
      <w:snapToGrid w:val="0"/>
    </w:pPr>
  </w:style>
  <w:style w:type="character" w:customStyle="1" w:styleId="af5">
    <w:name w:val="フッター (文字)"/>
    <w:basedOn w:val="a0"/>
    <w:link w:val="af4"/>
    <w:uiPriority w:val="99"/>
    <w:rsid w:val="00D36224"/>
  </w:style>
  <w:style w:type="paragraph" w:styleId="af6">
    <w:name w:val="Date"/>
    <w:basedOn w:val="a"/>
    <w:next w:val="a"/>
    <w:link w:val="af7"/>
    <w:uiPriority w:val="99"/>
    <w:semiHidden/>
    <w:unhideWhenUsed/>
    <w:rsid w:val="00D36224"/>
  </w:style>
  <w:style w:type="character" w:customStyle="1" w:styleId="af7">
    <w:name w:val="日付 (文字)"/>
    <w:basedOn w:val="a0"/>
    <w:link w:val="af6"/>
    <w:uiPriority w:val="99"/>
    <w:semiHidden/>
    <w:rsid w:val="00D36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2015\Root\Templates\1041\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 2010 look.dotx</Template>
  <TotalTime>2</TotalTime>
  <Pages>2</Pages>
  <Words>231</Words>
  <Characters>1323</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Microsoft アカウント</cp:lastModifiedBy>
  <cp:revision>3</cp:revision>
  <dcterms:created xsi:type="dcterms:W3CDTF">2020-09-25T09:20:00Z</dcterms:created>
  <dcterms:modified xsi:type="dcterms:W3CDTF">2020-10-20T15:46:00Z</dcterms:modified>
</cp:coreProperties>
</file>