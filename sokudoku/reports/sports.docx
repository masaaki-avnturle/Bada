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329E" w:rsidRDefault="00900F79">
      <w:r>
        <w:t xml:space="preserve">　スポーツをしたら、前頭葉の側頭葉連合野にハロペリドールが分泌される。仮にブレインインターフェースがあるとしたら、機知と感情、理想像の４領域に共鳴して、血液のリボ核酸から人生宇宙の情報を音の音階の階層と唇の電気信号から類推して、言語を直感でわ</w:t>
      </w:r>
      <w:r w:rsidR="00D1738D">
        <w:t>かるようにすると苫米地英人博士ならできるとおもう。</w:t>
      </w:r>
      <w:r w:rsidR="0000518A">
        <w:t>ビオ・</w:t>
      </w:r>
      <w:r w:rsidR="000E6B1A">
        <w:t>サバール</w:t>
      </w:r>
      <w:r>
        <w:t>の法則で、人体の埋め込んでいる微弱な電気信号を原子レベルでとらえて、この情報を音の音階の階層と発声する電気信号から言語化できると思う。この２種類の情報からブレインインターフェースは作れる。人体の計測を外部環境から感知できるだろう。</w:t>
      </w:r>
    </w:p>
    <w:p w:rsidR="00442C85" w:rsidRPr="00D6329E" w:rsidRDefault="00442C85">
      <w:r>
        <w:t>ノーベル化学賞の日本人の先生の中に、夢の中で構造式が５面体多様体と１２面体多様体、レンズ空間を導いている凄い人がいた。機知と感情、時と理想像の４領域がトポロジーという数学の４色問題で解けることと関係しているらしい。</w:t>
      </w:r>
      <w:r w:rsidR="00033565">
        <w:t>素粒子方程式で超弦理論から超対称性理論で超対称性素粒子をこの構造式から導くのが、ゼータ関数</w:t>
      </w:r>
      <w:r w:rsidR="00DC1614">
        <w:t>から</w:t>
      </w:r>
      <w:r w:rsidR="00033565">
        <w:t>もとめ</w:t>
      </w:r>
      <w:r w:rsidR="00CE7DB5">
        <w:t>ら</w:t>
      </w:r>
      <w:r w:rsidR="00033565">
        <w:t>れるだろうとおもう。</w:t>
      </w:r>
    </w:p>
    <w:p w:rsidR="00B65DC3" w:rsidRDefault="00900F79" w:rsidP="00B65DC3">
      <w:pPr>
        <w:ind w:left="210" w:hangingChars="100" w:hanging="210"/>
      </w:pPr>
      <w:r>
        <w:t>リスペリドンは</w:t>
      </w:r>
      <w:r w:rsidR="00D6329E">
        <w:t>。</w:t>
      </w:r>
      <w:r>
        <w:t>弱酸性とアルカリ性からブレインインターフェースが有ろうとなかろうと、</w:t>
      </w:r>
    </w:p>
    <w:p w:rsidR="00900F79" w:rsidRDefault="00900F79" w:rsidP="00B65DC3">
      <w:pPr>
        <w:ind w:left="210" w:hangingChars="100" w:hanging="210"/>
      </w:pPr>
      <w:r>
        <w:t>大脳基底核に鉄分を送り、妄想を緩和する。多くてもいいわけではない。</w:t>
      </w:r>
    </w:p>
    <w:p w:rsidR="00881144" w:rsidRDefault="00900F79">
      <w:r>
        <w:t>リスペリドン、ワイパックス、ロナセン、ハロペリドール、ジプレキサ、シクレスト、レンドルミン、センノシド、マグミット、これらは、</w:t>
      </w:r>
      <w:r w:rsidR="00400AEF">
        <w:t>前頭葉と側頭葉、大脳基底核、松果体に作用して、妄想を緩和する。</w:t>
      </w:r>
      <w:r w:rsidR="00881144">
        <w:t>前頭葉、側頭葉、頭頂葉、後頭葉、間脳（大脳基底核、松果体）</w:t>
      </w:r>
      <w:r w:rsidR="001B7AA4">
        <w:t>、これらの５連合野のどこにドーパミンが流れるかは、どの部位で感情が情報を外部から受け取って、ドーパミンの量で、脳に能力と症状が発生すると思う。</w:t>
      </w:r>
      <w:r w:rsidR="008724CC">
        <w:t>瞑想をするのは、真逆で作用が５連合野で違う。</w:t>
      </w:r>
    </w:p>
    <w:p w:rsidR="00900F79" w:rsidRDefault="00400AEF">
      <w:r>
        <w:t>前頭葉にドーパミンを送ると、認知力と運動神経が向上する。側頭葉にドーパミンが送られると、感情が豊かになる。過剰になると、妄想追想と考察伝播などが症状として現れてくる。</w:t>
      </w:r>
      <w:r w:rsidR="00105AA5">
        <w:t>脳の５連合野どこにドーパミンが流れるかで、脳の機能は全く違う働きをする。</w:t>
      </w:r>
    </w:p>
    <w:p w:rsidR="00400AEF" w:rsidRDefault="00400AEF">
      <w:r>
        <w:t>中学２年生と３年生のときは、河合塾の難関高校受験クラス</w:t>
      </w:r>
      <w:r>
        <w:t>B</w:t>
      </w:r>
      <w:r>
        <w:t>に入塾した。中学１年生のときに成績が悪かったので、ハレルヤ学院から勉強を始めた。このときに成績が見違えたので、担当だった日本史の先生に小論文を書いてほしいと言われた。ハレルヤ学院の先生から母親に辞めるのはもったいないですよと言われていたらしい。どのようにもったいないかはここ最近になって気づいた。知っていたら絶対やめなかった。</w:t>
      </w:r>
    </w:p>
    <w:p w:rsidR="00257F24" w:rsidRDefault="00257F24">
      <w:r>
        <w:t>スポーツのマラソンは、私は、やる始めは、ノンアドレナリンと</w:t>
      </w:r>
      <w:r w:rsidR="00C17648">
        <w:t>塩素化カリウム</w:t>
      </w:r>
      <w:r>
        <w:t>が腹部のあたりから出てきて、脱力感が出てくるが、ずっとやっていると、石川先生は、脈拍が上がるので、コントロールされていない状態になっていると言われていた、コントロールされていない状態が休まなければ続く。水泳も一回も休まなければ体の症状はでないが、少し休むと、緊張して、リレーのときに、脱力が出ていた。みんな気にしていなかった。水泳の帰りのフジグランで中田君と山根君に会っていた。</w:t>
      </w:r>
    </w:p>
    <w:p w:rsidR="00400AEF" w:rsidRDefault="00400AEF">
      <w:r>
        <w:t>河合塾から帰るときは、全部２時間かけて歩いて帰っていた。昼ご飯は取らずに、昼休憩のときに</w:t>
      </w:r>
      <w:r w:rsidR="005C3079">
        <w:t>、広島女学院と縮景園の近くを散歩していた。すべては漫画のおかげだった。歩いて帰るのが好きだった。楽しかった。中学２年生の秋にろくでもない目に体育であった。これが原因で病院に行きだした。荒木脳神経外科の先生からジュース、水分をちゃんと取りなさいと言われていた。</w:t>
      </w:r>
    </w:p>
    <w:p w:rsidR="005C3079" w:rsidRDefault="005C3079">
      <w:r>
        <w:t>広島大学附属病院から帰るときもあり得ないことに歩いて帰っていた。普通あの距離を歩くのに何も食べずに２０キロは歩けないと思う。母親と父親は凄かった。どれだけ後歩くか考えると今</w:t>
      </w:r>
      <w:r>
        <w:lastRenderedPageBreak/>
        <w:t>から考えたら絶対無理とおもう。</w:t>
      </w:r>
      <w:r w:rsidR="000066C2">
        <w:t>西バイパスのあの長い道は先を見たらいやになる。でも出来ていた。高等学校も河合塾から難関大学受験</w:t>
      </w:r>
      <w:r w:rsidR="000066C2">
        <w:t>B</w:t>
      </w:r>
      <w:r w:rsidR="000066C2">
        <w:t>クラスが推薦で来ていた。行けば良かったが、あとになって、ハレルヤ学院に戻ればいじめられなかったと思った。全然人間関係が出来ずに一人だけだった。</w:t>
      </w:r>
    </w:p>
    <w:p w:rsidR="00D5597F" w:rsidRDefault="00D5597F">
      <w:r>
        <w:t>渡辺先生の時に歩いて帰っていた。横田先生が担当になったときは、親に連れて帰ってもらっていた。</w:t>
      </w:r>
    </w:p>
    <w:p w:rsidR="009C5811" w:rsidRDefault="00C16FDF">
      <w:r>
        <w:t>母親は、料理専門家で管理栄養士の資格を持っている。クッキーにケーキを作れる。パンの講師の資格も持っている。家族全員マクロビオティックをしていたらしい。</w:t>
      </w:r>
      <w:r w:rsidR="00B2730B">
        <w:t>朝ご飯がなかった。河合塾の時は、昼ご飯のお金をくれていた。私が欲過ぎて漫画本ほしさに貯めていた。高等学校の時は、自分から食べていなかった。昼休憩の時は図書室で過ごしていた。高等</w:t>
      </w:r>
      <w:r w:rsidR="00751A05">
        <w:t>学校は渡り廊下にパンと、その近くに食堂があった。</w:t>
      </w:r>
    </w:p>
    <w:p w:rsidR="009C5811" w:rsidRPr="009C5811" w:rsidRDefault="009C5811">
      <w:r>
        <w:t>トキ子おばあちゃんの、卵焼き、タコにキュウリの酢の物、</w:t>
      </w:r>
      <w:r w:rsidR="00EA03F5">
        <w:t>里芋とかまぼこと油揚げの</w:t>
      </w:r>
      <w:r>
        <w:t>白味噌の味噌汁、豚肉とレンコンとゴボウとにんじんにお豆さんの煮物、ぶりの照り焼き、そしておにぎり、これは海苔と塩の味がお母さんに似ておいしかった。</w:t>
      </w:r>
      <w:r w:rsidR="005F470E">
        <w:t>弁当の豚肉の煮物とおにぎり、卵焼き、かまぼこが凄く良かった。</w:t>
      </w:r>
      <w:r w:rsidR="00F10E0C">
        <w:t>卵焼きだけは自分で再現できる。</w:t>
      </w:r>
    </w:p>
    <w:p w:rsidR="00C67548" w:rsidRDefault="00C67548">
      <w:r>
        <w:t>小学校の頃は、おやつに大好きなポテトチップスを週に２，３回買って食べていた。小学校６年生のときに脱力でいやだった剣道をやめて、中学１年生の時にバレーボールを部活動でやり始めた。放課後の部活のためにおやつに大好きなポテトチップスをやめた。このあとに大変な目に遭った。久保田先生は小学校６年生の時にアステールプラザの県大会で私を主将にした。</w:t>
      </w:r>
      <w:r w:rsidR="004016FA">
        <w:t>全員が先生の策略と言っていて、自分でも思った。河口君と江口君、吉川君のほうが格段にうまかったからだ。</w:t>
      </w:r>
      <w:r>
        <w:t>２回戦で相手が銅を外し</w:t>
      </w:r>
      <w:r w:rsidR="004016FA">
        <w:t>まくって</w:t>
      </w:r>
      <w:r>
        <w:t>、</w:t>
      </w:r>
      <w:r w:rsidR="00DA5995">
        <w:t>アザが出来た。このときに母親が雅君、周りの人がヘロヘロにやられていると言っていたよといっていた。アザを見せると本当だと言っていた。</w:t>
      </w:r>
      <w:r w:rsidR="009B64AF">
        <w:t>１回戦から２回戦までは、私は引き分けていたが、</w:t>
      </w:r>
      <w:r w:rsidR="00DA5995">
        <w:t>３回戦で審判が相手の反則技で後ろから</w:t>
      </w:r>
      <w:r w:rsidR="004016FA">
        <w:t>面を打たれたから</w:t>
      </w:r>
      <w:r w:rsidR="00DA5995">
        <w:t>１本負けですといわれて、美鈴が丘剣道クラブの保護者の人達が気にしないようにと言っていた。河口君が先発ででて延長戦で負けてくれた。ここ最近になってどういうことか気づいた。中学２年生</w:t>
      </w:r>
      <w:r w:rsidR="00A75FA1">
        <w:t>と中学３年生</w:t>
      </w:r>
      <w:r w:rsidR="00DA5995">
        <w:t>のときに同級生だったが、一回も話したことがない。</w:t>
      </w:r>
      <w:r w:rsidR="00A75FA1">
        <w:t>中学３年生のときは、修学旅行が同じ班だった。</w:t>
      </w:r>
      <w:r w:rsidR="00DA5995">
        <w:t>小学校６年生のときに南公民館で剣道クラブの食事会があり、このときに名前を覚えていないが、すごくきれいだなーと思って、生まれて初めて、家族以外の人に嫌がらせをしてしまった。シュークリームを隠して、気づかなかったら食べようとして、河口君のお母さんが、誰が取ったのと言うと、恥ずかしかったがすぐに私ですと言って返した。以外という表情をしていた。この女性は</w:t>
      </w:r>
      <w:r w:rsidR="00F0649A">
        <w:t>、</w:t>
      </w:r>
      <w:r w:rsidR="00DA5995">
        <w:t>中学校は広島女学院だった。</w:t>
      </w:r>
    </w:p>
    <w:p w:rsidR="00E400D1" w:rsidRDefault="00610B6B">
      <w:r>
        <w:t>YMCA</w:t>
      </w:r>
      <w:r>
        <w:t>のときもときどき、２時間かけて歩いて帰っていた。昼ご飯は食べていた。このときはほかほか亭やポプラで昼</w:t>
      </w:r>
      <w:r w:rsidR="008E1A00">
        <w:t>食を買っていた。このときも昼休憩で散歩していた。</w:t>
      </w:r>
      <w:r w:rsidR="008E1A00">
        <w:t>YMCA</w:t>
      </w:r>
      <w:r w:rsidR="008E1A00">
        <w:t>の帰りの時に</w:t>
      </w:r>
      <w:r>
        <w:t>デオデオで河村隆一のソロアルバムを探して買っていた。</w:t>
      </w:r>
      <w:r>
        <w:t>LUNA SEA</w:t>
      </w:r>
      <w:r>
        <w:t>が好きで</w:t>
      </w:r>
      <w:r>
        <w:t>CD</w:t>
      </w:r>
      <w:r>
        <w:t>ショップで１時間かけてアルバムを探しまくった。</w:t>
      </w:r>
    </w:p>
    <w:p w:rsidR="005C3079" w:rsidRDefault="00F56167">
      <w:r>
        <w:t>小学校２年生のときにヤマハ音楽教室に通っていた。いやでやめたら、高等学校のときに、姉たちが坂本龍一の曲を弾いているのを聴いて、自分でも弾きたくなった。このときに音を使わずに楽譜を読みなさいと教えてもらっていた。福山市に来て</w:t>
      </w:r>
      <w:r w:rsidR="00105AA5">
        <w:t>独学でハノンを練習して、</w:t>
      </w:r>
      <w:r w:rsidR="00105AA5">
        <w:t>SRS</w:t>
      </w:r>
      <w:r w:rsidR="00105AA5">
        <w:t>速読が出</w:t>
      </w:r>
      <w:r w:rsidR="00105AA5">
        <w:lastRenderedPageBreak/>
        <w:t>来だしたら、その後にスコラの音楽学校を見て、作曲できるようになった。</w:t>
      </w:r>
    </w:p>
    <w:p w:rsidR="00105AA5" w:rsidRDefault="00105AA5">
      <w:r>
        <w:t>福山市に来て福山市自動車学校で講習を受けて３ヶ月で免許証を取れた。ペーパーテストの勉強と実技が楽しくて、やるのがいやだなとはおもえなくて、ペーパーテストの成績がぐんぐん上がるし、先生達もいいし、凄く楽しくて免許証が取れた。このあとにろくでもないことが待ち受けていた。</w:t>
      </w:r>
    </w:p>
    <w:p w:rsidR="00105AA5" w:rsidRDefault="00105AA5"/>
    <w:p w:rsidR="00105AA5" w:rsidRDefault="00105AA5"/>
    <w:p w:rsidR="00105AA5" w:rsidRDefault="00105AA5"/>
    <w:p w:rsidR="00105AA5" w:rsidRDefault="00105AA5">
      <w:r>
        <w:t>美鈴が丘剣道クラブで久保田先生から山口君は教訓が分かっていないでしょうと言われた。父親私の方が喧嘩していた。剣友会の横山先生が生徒と一緒に、親を大切にしようと強調して、はじめて、運動機能と精神機能は</w:t>
      </w:r>
      <w:r w:rsidR="00257F24">
        <w:t>これが原因で自分の症状がコントロールされている症状として現れていたと気づいた。</w:t>
      </w:r>
    </w:p>
    <w:p w:rsidR="00257F24" w:rsidRDefault="00257F24">
      <w:r>
        <w:t>結局、習い事は姉たちの影響でやり直した。</w:t>
      </w:r>
    </w:p>
    <w:p w:rsidR="00C1327F" w:rsidRDefault="00E169C7">
      <w:r>
        <w:t>勉強しだしたときに担当だった先生は中学１年生の岡本先生だった。３学期から成績が上がりだした。このときからハレルヤ学院に行きだした。</w:t>
      </w:r>
      <w:r w:rsidR="00C96233">
        <w:t>１学期と２学期の成績が全然だめだった。このときから美術の岡本先生に見てもらっていた。中学２年</w:t>
      </w:r>
      <w:r w:rsidR="00AB3329">
        <w:t>生</w:t>
      </w:r>
      <w:r w:rsidR="00C96233">
        <w:t>の夏休みの終わり頃に紙屋町の信号機の待つところで母親とコンサートに行くときに</w:t>
      </w:r>
      <w:r w:rsidR="00852B2A">
        <w:t>会っている。</w:t>
      </w:r>
      <w:r w:rsidR="00A503FD">
        <w:t>母親と話していて、先生は美術館に行くところだよと言っていた。</w:t>
      </w:r>
      <w:r w:rsidR="00C96233">
        <w:t>このとき、脱力が出ていた。なぜかは気づかなかった。</w:t>
      </w:r>
      <w:r w:rsidR="00C774F3">
        <w:t>この先生美術の授業でローマの休日をみんなに見せていた。</w:t>
      </w:r>
      <w:r w:rsidR="00CC3D2A">
        <w:t>すごく優しい先生だった。</w:t>
      </w:r>
      <w:r w:rsidR="002F06F2">
        <w:t>中学３年生の担当だった先生は英語の先生だった。３年間頑張ったから成績が悪くても広島大学附属高等学校広島を受験させてくれた。すごくうれしかったが、この受験は遅刻した。みんな席に着いていた。</w:t>
      </w:r>
      <w:r w:rsidR="00CA1AE5">
        <w:t>二日目は遅刻しなかった。</w:t>
      </w:r>
      <w:r w:rsidR="00FE5A0C">
        <w:t>小学校から高等学校までずっと遅刻ばかりしていた。朝に起床するのが全然だめだった。</w:t>
      </w:r>
      <w:r w:rsidR="00FD003A">
        <w:t>ベッセルのときは、全然遅刻しなかった。父親に助けられていたからだ。</w:t>
      </w:r>
      <w:r w:rsidR="00360A70">
        <w:t>結局、</w:t>
      </w:r>
      <w:r w:rsidR="00360A70">
        <w:rPr>
          <w:rFonts w:hint="eastAsia"/>
        </w:rPr>
        <w:t>2001</w:t>
      </w:r>
      <w:r w:rsidR="00360A70">
        <w:rPr>
          <w:rFonts w:hint="eastAsia"/>
        </w:rPr>
        <w:t>年に福山校河合塾難関国公立受験クラスに入塾したのと</w:t>
      </w:r>
      <w:r w:rsidR="00360A70">
        <w:rPr>
          <w:rFonts w:hint="eastAsia"/>
        </w:rPr>
        <w:t>2006</w:t>
      </w:r>
      <w:r w:rsidR="00360A70">
        <w:rPr>
          <w:rFonts w:hint="eastAsia"/>
        </w:rPr>
        <w:t>年に福山校河合塾京都大学理系クラスに入塾したのは、大姉と孝君</w:t>
      </w:r>
      <w:r w:rsidR="00D36144">
        <w:rPr>
          <w:rFonts w:hint="eastAsia"/>
        </w:rPr>
        <w:t>の影響</w:t>
      </w:r>
      <w:r w:rsidR="00360A70">
        <w:rPr>
          <w:rFonts w:hint="eastAsia"/>
        </w:rPr>
        <w:t>だった。</w:t>
      </w:r>
      <w:r w:rsidR="00195D15">
        <w:rPr>
          <w:rFonts w:hint="eastAsia"/>
        </w:rPr>
        <w:t>Z</w:t>
      </w:r>
      <w:r w:rsidR="00195D15">
        <w:rPr>
          <w:rFonts w:hint="eastAsia"/>
        </w:rPr>
        <w:t>会は次女の姉</w:t>
      </w:r>
      <w:r w:rsidR="00D36144">
        <w:rPr>
          <w:rFonts w:hint="eastAsia"/>
        </w:rPr>
        <w:t>の影響</w:t>
      </w:r>
      <w:r w:rsidR="00195D15">
        <w:rPr>
          <w:rFonts w:hint="eastAsia"/>
        </w:rPr>
        <w:t>だった。</w:t>
      </w:r>
      <w:r w:rsidR="00150D29">
        <w:rPr>
          <w:rFonts w:hint="eastAsia"/>
        </w:rPr>
        <w:t>ベネッセコーポレーション</w:t>
      </w:r>
      <w:r w:rsidR="0034326A">
        <w:rPr>
          <w:rFonts w:hint="eastAsia"/>
        </w:rPr>
        <w:t>だけ</w:t>
      </w:r>
      <w:r w:rsidR="00150D29">
        <w:rPr>
          <w:rFonts w:hint="eastAsia"/>
        </w:rPr>
        <w:t>は自分で選んでいた</w:t>
      </w:r>
      <w:r w:rsidR="00D36054">
        <w:rPr>
          <w:rFonts w:hint="eastAsia"/>
        </w:rPr>
        <w:t>。</w:t>
      </w:r>
    </w:p>
    <w:p w:rsidR="00271713" w:rsidRPr="00271713" w:rsidRDefault="00271713">
      <w:r>
        <w:t>自動車学校は全然遅刻しなかった。父親に送ってもらっていたからだ。</w:t>
      </w:r>
    </w:p>
    <w:p w:rsidR="00105AA5" w:rsidRDefault="00105AA5">
      <w:r>
        <w:t>結局、勉強はハレルヤ学院から始めた。</w:t>
      </w:r>
      <w:r w:rsidR="00257F24">
        <w:t>勉強は、予習と復習、塾と学校とおもう。楽しいと続くし、やめるとあきる。楽しかったら続くと思う。</w:t>
      </w:r>
    </w:p>
    <w:p w:rsidR="002310E2" w:rsidRDefault="002310E2">
      <w:r>
        <w:t>結局、高等学校２年生から薬と食事のバランスが崩れて、暴飲暴食になった。それまでは、私を含めて家族全員マクロビオティックをしていたらしい。私だけそれを知らなかった。小学校の頃は</w:t>
      </w:r>
      <w:r w:rsidR="008D47E4">
        <w:t>ソフトボールと剣道と、水泳で水分をとらなくて、へろへろだった。たえきれずに、</w:t>
      </w:r>
      <w:r w:rsidR="008D47E4">
        <w:t>JA</w:t>
      </w:r>
      <w:r w:rsidR="008D47E4">
        <w:t>のオレンジジュースを飲んでいた。大姉も同じだった。大姉も堪えきれずにオレンジジュースを飲んでいた。大姉は五日市高等学校で、昼休憩で昼食を水だけにしていたらしい。次女の姉と父親、母親は昼食を取っていたらしい。</w:t>
      </w:r>
      <w:r w:rsidR="0020293A">
        <w:t>私は、高等学校は１年生までは何も取らなかったが、２年生になって、食事が暴飲暴食になった。太りだしたのは高校１年生のトリラフォンとワイパックスからだった。気づいてワイパックスだけ飲んでいた。トリラフォンを飲んでいたら大変なことになっていたと思う。副作用を先生に恥ずかしすぎていえなかった。言っていたら助かっていた。でも</w:t>
      </w:r>
      <w:r w:rsidR="0020293A">
        <w:lastRenderedPageBreak/>
        <w:t>どの薬を飲んでいるのですかと聞かれて、ワイパックスだけというとよく気づいたねといっていた。他の先生に変えることが出来ずに、ずっと信頼して係っていた。富山大学では</w:t>
      </w:r>
      <w:r w:rsidR="0020293A">
        <w:rPr>
          <w:rFonts w:hint="eastAsia"/>
        </w:rPr>
        <w:t>pzc</w:t>
      </w:r>
      <w:r w:rsidR="0020293A">
        <w:rPr>
          <w:rFonts w:hint="eastAsia"/>
        </w:rPr>
        <w:t>をトリラフォンより弱い薬ですよと言われて飲んでいた。この薬は、前みたいに</w:t>
      </w:r>
      <w:r w:rsidR="00DE474A">
        <w:rPr>
          <w:rFonts w:hint="eastAsia"/>
        </w:rPr>
        <w:t>大変ではなかった。あとあと河</w:t>
      </w:r>
      <w:r w:rsidR="001C2612">
        <w:rPr>
          <w:rFonts w:hint="eastAsia"/>
        </w:rPr>
        <w:t>相先生と石岡先生からの話でカンナビナイトとわかった。レボトミン</w:t>
      </w:r>
      <w:r w:rsidR="00DE474A">
        <w:rPr>
          <w:rFonts w:hint="eastAsia"/>
        </w:rPr>
        <w:t>は凄く安全だった。拒否する理由などなかった。萬谷先生もこのような薬を出していた。脇本先生で、薬ではなく精神療法とコントロールされている状況だとわかって、今までの薬は大丈夫だったと分かった。</w:t>
      </w:r>
    </w:p>
    <w:p w:rsidR="00380032" w:rsidRDefault="001E5B02">
      <w:r>
        <w:rPr>
          <w:rFonts w:hint="eastAsia"/>
        </w:rPr>
        <w:t>e</w:t>
      </w:r>
      <w:r>
        <w:t>GFR</w:t>
      </w:r>
      <w:r>
        <w:t>は個体によって向き不向きがある。どのタイプかは血液検査で分かる。</w:t>
      </w:r>
      <w:r>
        <w:rPr>
          <w:rFonts w:hint="eastAsia"/>
        </w:rPr>
        <w:t>eGFR</w:t>
      </w:r>
      <w:r>
        <w:rPr>
          <w:rFonts w:hint="eastAsia"/>
        </w:rPr>
        <w:t>にクレアチニンを入れると、データが合っているかどうかが直感で分かる。この能力は僧侶の力である。</w:t>
      </w:r>
    </w:p>
    <w:p w:rsidR="009B3692" w:rsidRDefault="006A3EEA">
      <w:r>
        <w:t>アムロジピンとカンデサルタンは、ほとんどいい薬だ。</w:t>
      </w:r>
    </w:p>
    <w:p w:rsidR="00273F67" w:rsidRDefault="00273F67"/>
    <w:p w:rsidR="00273F67" w:rsidRDefault="00273F67">
      <w:r>
        <w:rPr>
          <w:rFonts w:hint="eastAsia"/>
        </w:rPr>
        <w:t>2006</w:t>
      </w:r>
      <w:r>
        <w:rPr>
          <w:rFonts w:hint="eastAsia"/>
        </w:rPr>
        <w:t>年に</w:t>
      </w:r>
      <w:r>
        <w:rPr>
          <w:rFonts w:hint="eastAsia"/>
        </w:rPr>
        <w:t>Z</w:t>
      </w:r>
      <w:r>
        <w:rPr>
          <w:rFonts w:hint="eastAsia"/>
        </w:rPr>
        <w:t>会の携帯電話のメールを登録していたのをハード過ぎるのでやめた。</w:t>
      </w:r>
    </w:p>
    <w:p w:rsidR="00633943" w:rsidRDefault="00633943">
      <w:r>
        <w:t>Z</w:t>
      </w:r>
      <w:r>
        <w:t>会の添削問題を</w:t>
      </w:r>
      <w:r>
        <w:t>SRS</w:t>
      </w:r>
      <w:r>
        <w:t>速読の能力で音読して解いていた。</w:t>
      </w:r>
      <w:r>
        <w:rPr>
          <w:rFonts w:hint="eastAsia"/>
        </w:rPr>
        <w:t>2005</w:t>
      </w:r>
      <w:r>
        <w:rPr>
          <w:rFonts w:hint="eastAsia"/>
        </w:rPr>
        <w:t>年から</w:t>
      </w:r>
      <w:r>
        <w:rPr>
          <w:rFonts w:hint="eastAsia"/>
        </w:rPr>
        <w:t>2006</w:t>
      </w:r>
      <w:r>
        <w:rPr>
          <w:rFonts w:hint="eastAsia"/>
        </w:rPr>
        <w:t>年までの添削問題を</w:t>
      </w:r>
      <w:r>
        <w:rPr>
          <w:rFonts w:hint="eastAsia"/>
        </w:rPr>
        <w:t>SRS</w:t>
      </w:r>
      <w:r>
        <w:rPr>
          <w:rFonts w:hint="eastAsia"/>
        </w:rPr>
        <w:t>速読の能力で解いていた。</w:t>
      </w:r>
      <w:r>
        <w:rPr>
          <w:rFonts w:hint="eastAsia"/>
        </w:rPr>
        <w:t>2</w:t>
      </w:r>
      <w:r>
        <w:t>004</w:t>
      </w:r>
      <w:r>
        <w:t>年の添削問題も復習していた。</w:t>
      </w:r>
    </w:p>
    <w:p w:rsidR="00FA5BE5" w:rsidRDefault="00273F67">
      <w:r>
        <w:rPr>
          <w:rFonts w:hint="eastAsia"/>
        </w:rPr>
        <w:t>2007</w:t>
      </w:r>
      <w:r>
        <w:rPr>
          <w:rFonts w:hint="eastAsia"/>
        </w:rPr>
        <w:t>年に電気通信大学を受験した。京都大学はとどかず、弘前大学は、家にリンゴを持ってくる人が、タイミングが悪く、すごく秋田美人に会いたくて行きたかったが、後おばあちゃんが東京は都会といっていたのを総合的に考えて、電気通信大学にした、山中泰子さんは、山中君はいやだったが、なんでこんなきれいな人が同じ名前なのかとも思っていた。</w:t>
      </w:r>
      <w:r w:rsidR="00FA5BE5">
        <w:rPr>
          <w:rFonts w:hint="eastAsia"/>
        </w:rPr>
        <w:t>電気通信大学の問題は、英語、数学、物理、化学の４科目だった</w:t>
      </w:r>
      <w:r w:rsidR="00FA5BE5">
        <w:t>。英語は、相対性理論の和訳の</w:t>
      </w:r>
      <w:r w:rsidR="00FA5BE5">
        <w:t>Reading</w:t>
      </w:r>
      <w:r w:rsidR="00FA5BE5">
        <w:t>で、あと、メンデレーエフの周期表の</w:t>
      </w:r>
      <w:r w:rsidR="00FA5BE5">
        <w:t>Ar</w:t>
      </w:r>
      <w:r w:rsidR="00FA5BE5">
        <w:t>の問題だった。作文はたばこと寮生活を題材にする問題だった。試験監督の性格を見て、寮生活を選んだ。</w:t>
      </w:r>
      <w:r w:rsidR="00FA5BE5">
        <w:t>Tiny</w:t>
      </w:r>
      <w:r w:rsidR="00FA5BE5">
        <w:t>だが大切だという内容の作文にした。数学は、置換積分と部分積分の使い方を間違えて解いた。物理学は電磁誘導の</w:t>
      </w:r>
      <w:r w:rsidR="000F6721">
        <w:t>問題だった。化学は、大学レベルだった。</w:t>
      </w:r>
      <w:r w:rsidR="008B734F">
        <w:t>最初の試験が始めるときに、試験監督が、発狂したらこのビニール袋に入れますよと言っていたのを自分に言われているかどうか分からなかったが、リスペリドンを頓服で飲みまくった。</w:t>
      </w:r>
      <w:r w:rsidR="000F6721">
        <w:t>2008</w:t>
      </w:r>
      <w:r w:rsidR="000F6721">
        <w:t>年の島根大学は</w:t>
      </w:r>
      <w:r w:rsidR="000F6721">
        <w:t>Ruby</w:t>
      </w:r>
      <w:r w:rsidR="000F6721">
        <w:t>にベタ惚れしていたのと万葉の社長が島根大学に講師にいっていたので受験した。</w:t>
      </w:r>
      <w:r w:rsidR="000F6721">
        <w:rPr>
          <w:rFonts w:hint="eastAsia"/>
        </w:rPr>
        <w:t>あと、現役のときに生命工学に行きたかったからだ。生命工学は届かずに物質工学科で受けた。物理学で受けた。</w:t>
      </w:r>
      <w:r w:rsidR="000F6721">
        <w:rPr>
          <w:rFonts w:hint="eastAsia"/>
        </w:rPr>
        <w:t>2</w:t>
      </w:r>
      <w:r w:rsidR="000F6721">
        <w:t>009</w:t>
      </w:r>
      <w:r w:rsidR="000F6721">
        <w:t>年の富山県立大学は、現役のときに受けたかったのと、</w:t>
      </w:r>
      <w:r w:rsidR="00BA313F">
        <w:t>富山大学を受験するときに泊まった</w:t>
      </w:r>
      <w:r w:rsidR="00BA313F">
        <w:t>Excel</w:t>
      </w:r>
      <w:r w:rsidR="00BA313F">
        <w:t>のホテルで、富山県立大学の送迎のプリントを見ていたと、</w:t>
      </w:r>
      <w:r w:rsidR="000F6721">
        <w:t>ブレインインターフェースを専門としていたので選んだ。第一工業大学工学部・航空宇宙工学科を選んだのは、現役のときに好きだったからだ。この</w:t>
      </w:r>
      <w:r w:rsidR="000F6721">
        <w:rPr>
          <w:rFonts w:hint="eastAsia"/>
        </w:rPr>
        <w:t>2007</w:t>
      </w:r>
      <w:r w:rsidR="000F6721">
        <w:rPr>
          <w:rFonts w:hint="eastAsia"/>
        </w:rPr>
        <w:t>年から</w:t>
      </w:r>
      <w:r w:rsidR="000F6721">
        <w:rPr>
          <w:rFonts w:hint="eastAsia"/>
        </w:rPr>
        <w:t>2009</w:t>
      </w:r>
      <w:r w:rsidR="000F6721">
        <w:rPr>
          <w:rFonts w:hint="eastAsia"/>
        </w:rPr>
        <w:t>年の大学受験は、富山大学はセンターリサーチがとどかなかった。</w:t>
      </w:r>
    </w:p>
    <w:p w:rsidR="00053CB4" w:rsidRDefault="00053CB4">
      <w:r>
        <w:t>SRS</w:t>
      </w:r>
      <w:r>
        <w:t>速読は全脳を</w:t>
      </w:r>
      <w:r>
        <w:rPr>
          <w:rFonts w:hint="eastAsia"/>
        </w:rPr>
        <w:t>full</w:t>
      </w:r>
      <w:r>
        <w:rPr>
          <w:rFonts w:hint="eastAsia"/>
        </w:rPr>
        <w:t>に使う。瞑想法は、全脳を鍛えた反動で脳の筋肉を鍛える。キュッと</w:t>
      </w:r>
    </w:p>
    <w:p w:rsidR="00053CB4" w:rsidRDefault="00053CB4">
      <w:r>
        <w:t>脳を引き締める。瞑想は、思考を流すか、止めるかのどちらでも全脳を鍛えられる。</w:t>
      </w:r>
    </w:p>
    <w:p w:rsidR="00053CB4" w:rsidRDefault="00053CB4">
      <w:r>
        <w:t>アインシュタインは、左か右手の中指の指紋が流れている。私は右手の中指の指紋が流れている。</w:t>
      </w:r>
    </w:p>
    <w:p w:rsidR="00045B99" w:rsidRDefault="00053CB4">
      <w:pPr>
        <w:rPr>
          <w:rFonts w:hint="eastAsia"/>
        </w:rPr>
      </w:pPr>
      <w:r>
        <w:t>私の右手の中指以外の指の指紋は全部止まっている。</w:t>
      </w:r>
      <w:r w:rsidR="00090D81">
        <w:t>なのに、今の思考は止まらない。昔は止まっていた。</w:t>
      </w:r>
      <w:r w:rsidR="00702B28">
        <w:t>音楽を作るときは、イメージも言語も使わずに、音を使わずに曲を作っている。絵を描くときもイメージも言語も使わずに</w:t>
      </w:r>
      <w:r w:rsidR="002A6C2D">
        <w:t>描いている。</w:t>
      </w:r>
      <w:r w:rsidR="00C97F18">
        <w:t>指回し体操は、腰痛も肩こりもすっきりするが、やり過ぎていた。この指回し体操は、イメージをかき消して、言霊を使い全脳の快楽で目的を達成できる。ピアノでこの能力を使った。</w:t>
      </w:r>
      <w:r w:rsidR="00111710">
        <w:t>でもピアノは、指の動きをハノンでやった。言霊は、</w:t>
      </w:r>
      <w:r w:rsidR="00111710">
        <w:lastRenderedPageBreak/>
        <w:t>ピアノには必要なかったが。</w:t>
      </w:r>
      <w:r w:rsidR="004F1756">
        <w:t>姉の助言で鍵盤の</w:t>
      </w:r>
      <w:r w:rsidR="004F1756">
        <w:rPr>
          <w:rFonts w:hint="eastAsia"/>
        </w:rPr>
        <w:t>CDEFGAB</w:t>
      </w:r>
      <w:r w:rsidR="004F1756">
        <w:rPr>
          <w:rFonts w:hint="eastAsia"/>
        </w:rPr>
        <w:t>を使わずにヤマハ音楽教室での鍵盤の位置を覚え</w:t>
      </w:r>
      <w:r w:rsidR="00A469B3">
        <w:rPr>
          <w:rFonts w:hint="eastAsia"/>
        </w:rPr>
        <w:t>てい</w:t>
      </w:r>
      <w:r w:rsidR="004F1756">
        <w:rPr>
          <w:rFonts w:hint="eastAsia"/>
        </w:rPr>
        <w:t>るので、あとあとピアノを弾いたときにどの位置がどの音かを調べられる。</w:t>
      </w:r>
      <w:r w:rsidR="007E2D3F">
        <w:rPr>
          <w:rFonts w:hint="eastAsia"/>
        </w:rPr>
        <w:t>作曲に音は必要なかった。</w:t>
      </w:r>
      <w:r w:rsidR="004D7780">
        <w:rPr>
          <w:rFonts w:hint="eastAsia"/>
        </w:rPr>
        <w:t>どの音符</w:t>
      </w:r>
      <w:r w:rsidR="00C556F6">
        <w:rPr>
          <w:rFonts w:hint="eastAsia"/>
        </w:rPr>
        <w:t>がどの鍵盤の音</w:t>
      </w:r>
      <w:r w:rsidR="004D7780">
        <w:rPr>
          <w:rFonts w:hint="eastAsia"/>
        </w:rPr>
        <w:t>かは音を解せずにわかる。ちょっと前まではこれがだめかもと思って、バイエルを練習していた。</w:t>
      </w:r>
      <w:r w:rsidR="006E2D18">
        <w:rPr>
          <w:rFonts w:hint="eastAsia"/>
        </w:rPr>
        <w:t>楽譜を読譜するのは苦手だが。</w:t>
      </w:r>
      <w:r w:rsidR="004D7780">
        <w:rPr>
          <w:rFonts w:hint="eastAsia"/>
        </w:rPr>
        <w:t>結局、作曲に音は必要なかった。改良するときに、この即興した曲をレメイクするのには使う。ここはこの音がいいとか、この音の時は、音符と音符の間に休符を使った方がいいとか、この単音を和音にしたり</w:t>
      </w:r>
      <w:r w:rsidR="003A4A72">
        <w:rPr>
          <w:rFonts w:hint="eastAsia"/>
        </w:rPr>
        <w:t>、伴奏を入れているときにメロディーを休符にしたり</w:t>
      </w:r>
      <w:r w:rsidR="004D7780">
        <w:rPr>
          <w:rFonts w:hint="eastAsia"/>
        </w:rPr>
        <w:t>ということだ。</w:t>
      </w:r>
      <w:r w:rsidR="007E2D3F">
        <w:rPr>
          <w:rFonts w:hint="eastAsia"/>
        </w:rPr>
        <w:t>でも、</w:t>
      </w:r>
      <w:r w:rsidR="007E2D3F">
        <w:rPr>
          <w:rFonts w:hint="eastAsia"/>
        </w:rPr>
        <w:t>voice of reading</w:t>
      </w:r>
      <w:r w:rsidR="007E2D3F">
        <w:rPr>
          <w:rFonts w:hint="eastAsia"/>
        </w:rPr>
        <w:t>は心から好きだ。</w:t>
      </w:r>
      <w:r w:rsidR="00045B99">
        <w:rPr>
          <w:rFonts w:hint="eastAsia"/>
        </w:rPr>
        <w:t>寺延さんが文字を書いて思考を止めているのは共感</w:t>
      </w:r>
      <w:r w:rsidR="00045B99">
        <w:t>できる。私も思考が止まらないから、音を使っ</w:t>
      </w:r>
      <w:r w:rsidR="00BD51C2">
        <w:t>てい</w:t>
      </w:r>
      <w:r w:rsidR="00045B99">
        <w:t>たり、絵を描いてい</w:t>
      </w:r>
      <w:r w:rsidR="00C14313">
        <w:t>たりしてい</w:t>
      </w:r>
      <w:r w:rsidR="00045B99">
        <w:t>る。</w:t>
      </w:r>
      <w:r w:rsidR="00BD51C2">
        <w:t>自動車学校のときは、難しく考えているのでしょうと言われていた。このときは、止まっていた。</w:t>
      </w:r>
      <w:r w:rsidR="002231CE">
        <w:t>今指回し体操をしても、体の気流の経脈が止まっていて、全然効果がでないようになった。</w:t>
      </w:r>
      <w:r w:rsidR="00E04062">
        <w:t>フォトリーディングが出来てよかった。</w:t>
      </w:r>
      <w:r w:rsidR="00E04062">
        <w:t>SRS</w:t>
      </w:r>
      <w:r w:rsidR="00E04062">
        <w:t>は上空から理論を呼ぶというか見るが、フォトリーディングは、全体が枠に収まって、快楽で面と眼力法の</w:t>
      </w:r>
      <w:r w:rsidR="00E04062">
        <w:t>Zoom</w:t>
      </w:r>
      <w:r w:rsidR="00E04062">
        <w:t>でページが見</w:t>
      </w:r>
      <w:r w:rsidR="003F5D73">
        <w:t>ら</w:t>
      </w:r>
      <w:r w:rsidR="00E04062">
        <w:t>れる。文字が</w:t>
      </w:r>
      <w:r w:rsidR="00A8218A">
        <w:t>どアップ</w:t>
      </w:r>
      <w:r w:rsidR="00E04062">
        <w:t>で浮き出てくる見え方だ。</w:t>
      </w:r>
      <w:r w:rsidR="00A8218A">
        <w:t>文字がどアップ</w:t>
      </w:r>
      <w:r w:rsidR="00A74575">
        <w:t>で目に飛び込んでくる感じがする。</w:t>
      </w:r>
      <w:r w:rsidR="00994BEA">
        <w:t>SRS</w:t>
      </w:r>
      <w:r w:rsidR="008309D0">
        <w:t>の速</w:t>
      </w:r>
      <w:r w:rsidR="00994BEA">
        <w:t>めくりはページを２，３枚まとめてつかんで、速読するが、フォトリーディングと瞬読はページを</w:t>
      </w:r>
      <w:r w:rsidR="00994BEA">
        <w:t>Zoom</w:t>
      </w:r>
      <w:r w:rsidR="00994BEA">
        <w:t>の目でパラパラとめくる。あと、フォトリーディングも１ページごとに面と立体視で速読する技もある。</w:t>
      </w:r>
      <w:r w:rsidR="00994BEA">
        <w:t>SRS</w:t>
      </w:r>
      <w:r w:rsidR="00994BEA">
        <w:t>も面と立体視で見る速読がある。いろんな速読は、いろんなギアーがある。</w:t>
      </w:r>
      <w:r w:rsidR="00B96CAF">
        <w:t>SRS</w:t>
      </w:r>
      <w:r w:rsidR="00B96CAF">
        <w:t>の速読は確の目と周の目そして大の目を総合的に統合して速読する。確の目がないと、飛ばし読みになり、周の目がないと</w:t>
      </w:r>
      <w:r w:rsidR="00ED03F5">
        <w:t>文章の全体の構造がわからない。大の目がないと文字をまとめてみることが出来ない。</w:t>
      </w:r>
    </w:p>
    <w:p w:rsidR="002017BE" w:rsidRDefault="002017BE">
      <w:r>
        <w:t>パソコンの</w:t>
      </w:r>
      <w:r>
        <w:rPr>
          <w:rFonts w:hint="eastAsia"/>
        </w:rPr>
        <w:t>powershell</w:t>
      </w:r>
      <w:r>
        <w:rPr>
          <w:rFonts w:hint="eastAsia"/>
        </w:rPr>
        <w:t>の</w:t>
      </w:r>
      <w:r>
        <w:rPr>
          <w:rFonts w:hint="eastAsia"/>
        </w:rPr>
        <w:t>vim</w:t>
      </w:r>
      <w:r>
        <w:rPr>
          <w:rFonts w:hint="eastAsia"/>
        </w:rPr>
        <w:t>でソースコードのカラー色を見ると、文字が浮き出ていたり、沈んでいたりしている。これも本当だ。イメージに色がつかないのに。抽象的なイメージでは強制的に色をつけられるが。ここ最近できた。</w:t>
      </w:r>
    </w:p>
    <w:p w:rsidR="0074472C" w:rsidRDefault="000F7F5D">
      <w:r>
        <w:t>絵を描くときは、夏目漱石の運慶と同じく、彫刻版を中に仏像が入っているのを掘り起こすと同じように、思考を止めて、イメージなしで描く。</w:t>
      </w:r>
      <w:r w:rsidR="0074472C">
        <w:t>結局、音楽も美術も劣等感だと思っていたものが、自分のよい傾向の能力に</w:t>
      </w:r>
      <w:r w:rsidR="0074472C">
        <w:t>SRS</w:t>
      </w:r>
      <w:r w:rsidR="00DA69B2">
        <w:t>速読は</w:t>
      </w:r>
      <w:r w:rsidR="0074472C">
        <w:t>させてくれた。</w:t>
      </w:r>
      <w:r w:rsidR="006055A2">
        <w:t>でも、絵を描くときに消しゴムをすごく使うが。</w:t>
      </w:r>
    </w:p>
    <w:p w:rsidR="00BE52D8" w:rsidRDefault="00BE52D8">
      <w:r>
        <w:rPr>
          <w:rFonts w:hint="eastAsia"/>
        </w:rPr>
        <w:t>2018</w:t>
      </w:r>
      <w:r>
        <w:rPr>
          <w:rFonts w:hint="eastAsia"/>
        </w:rPr>
        <w:t>年の</w:t>
      </w:r>
      <w:r>
        <w:rPr>
          <w:rFonts w:hint="eastAsia"/>
        </w:rPr>
        <w:t>12</w:t>
      </w:r>
      <w:r>
        <w:rPr>
          <w:rFonts w:hint="eastAsia"/>
        </w:rPr>
        <w:t>月に平口さんにあってよかった。私の手相は契約と実行の手相になっているらしい。</w:t>
      </w:r>
    </w:p>
    <w:p w:rsidR="00BE52D8" w:rsidRPr="00053CB4" w:rsidRDefault="00BE52D8">
      <w:pPr>
        <w:rPr>
          <w:rFonts w:hint="eastAsia"/>
        </w:rPr>
      </w:pPr>
      <w:r>
        <w:t>もう</w:t>
      </w:r>
      <w:r>
        <w:t>ζ</w:t>
      </w:r>
      <w:r>
        <w:t>関数の数式はみつけたので、あとは、数値とどのパターンで時空間を形作っているかをしらべるだけだ。火星の第２</w:t>
      </w:r>
      <w:r>
        <w:rPr>
          <w:rFonts w:hint="eastAsia"/>
        </w:rPr>
        <w:t>丘に発見・発明の手相、時の秘密と、結婚相手があらわれるときにこの発見・発明の手相となるらしい。</w:t>
      </w:r>
      <w:r w:rsidR="002060FC">
        <w:rPr>
          <w:rFonts w:hint="eastAsia"/>
        </w:rPr>
        <w:t>三奇紋が太陽線（推算式）、運命線そして、結婚線（旅行線）は結婚相手があらわれると発動することもわかった。ラッキー線の妙雅はもう終わっているらしい。あとは、旅行線が前世からのご先祖様から受け継いだ旅行線が、発見・発明の手相に直結して、結婚線に突撃している。お嬢様と結婚するらしい。結婚運は</w:t>
      </w:r>
      <w:r w:rsidR="002D2875">
        <w:rPr>
          <w:rFonts w:hint="eastAsia"/>
        </w:rPr>
        <w:t>イマイチらしい</w:t>
      </w:r>
      <w:r w:rsidR="002060FC">
        <w:rPr>
          <w:rFonts w:hint="eastAsia"/>
        </w:rPr>
        <w:t>。</w:t>
      </w:r>
      <w:r w:rsidR="002D2875">
        <w:rPr>
          <w:rFonts w:hint="eastAsia"/>
        </w:rPr>
        <w:t>時間に真逆の手相になっているらしい。</w:t>
      </w:r>
      <w:r w:rsidR="00132382">
        <w:rPr>
          <w:rFonts w:hint="eastAsia"/>
        </w:rPr>
        <w:t>パドロンの手相もあるし、神秘十字紋の手相もあるし、マスカケ線の手相もある。世界の動きの手相もある。芸術と運動の金星帯</w:t>
      </w:r>
      <w:r w:rsidR="00A315F6">
        <w:rPr>
          <w:rFonts w:hint="eastAsia"/>
        </w:rPr>
        <w:t>もある。</w:t>
      </w:r>
      <w:r w:rsidR="006C3657">
        <w:rPr>
          <w:rFonts w:hint="eastAsia"/>
        </w:rPr>
        <w:t>右手の運命線は３線枝分かれしているし、左手の運命線は２線に枝分かれしている。</w:t>
      </w:r>
      <w:r w:rsidR="00926AE8">
        <w:rPr>
          <w:rFonts w:hint="eastAsia"/>
        </w:rPr>
        <w:t>パワースポットに行った方がいいよともアドバイスしてもらった。本当にお年寄りの手相になっているらしい。</w:t>
      </w:r>
      <w:r w:rsidR="009B314C">
        <w:rPr>
          <w:rFonts w:hint="eastAsia"/>
        </w:rPr>
        <w:t>旅行線がラッキー線になるのは大善か火竹のときらしい。そりゃー結婚相手が来たら</w:t>
      </w:r>
      <w:r w:rsidR="008F124D">
        <w:rPr>
          <w:rFonts w:hint="eastAsia"/>
        </w:rPr>
        <w:t>ラッキー</w:t>
      </w:r>
      <w:r w:rsidR="009B314C">
        <w:rPr>
          <w:rFonts w:hint="eastAsia"/>
        </w:rPr>
        <w:t>線になるわな。</w:t>
      </w:r>
      <w:r w:rsidR="00D85DF8">
        <w:rPr>
          <w:rFonts w:hint="eastAsia"/>
        </w:rPr>
        <w:t>両手に三</w:t>
      </w:r>
      <w:r w:rsidR="00D85DF8">
        <w:rPr>
          <w:rFonts w:hint="eastAsia"/>
        </w:rPr>
        <w:lastRenderedPageBreak/>
        <w:t>奇紋がある。</w:t>
      </w:r>
      <w:r w:rsidR="00E13824">
        <w:rPr>
          <w:rFonts w:hint="eastAsia"/>
        </w:rPr>
        <w:t>発見・発明の手相も両手にある。旅行線も両手にある。右手の生命線は命にかかっている。陰徳線と陽徳線も両手にある。</w:t>
      </w:r>
      <w:r w:rsidR="00A07B81">
        <w:rPr>
          <w:rFonts w:hint="eastAsia"/>
        </w:rPr>
        <w:t>発見発明と旅行線の手相の線が両方とも子息線につながっている。本当に手相は奥が深いと思う。</w:t>
      </w:r>
      <w:r w:rsidR="00E22C6C">
        <w:rPr>
          <w:rFonts w:hint="eastAsia"/>
        </w:rPr>
        <w:t>感情線が人差し指の付け根まで両手ともつながっている。ラジャループまで両手ともある。</w:t>
      </w:r>
      <w:r w:rsidR="001933BE">
        <w:rPr>
          <w:rFonts w:hint="eastAsia"/>
        </w:rPr>
        <w:t>両手とも仏眼相</w:t>
      </w:r>
      <w:r w:rsidR="008B2279">
        <w:rPr>
          <w:rFonts w:hint="eastAsia"/>
        </w:rPr>
        <w:t>までも両手にある。</w:t>
      </w:r>
      <w:r w:rsidR="001A12C0">
        <w:rPr>
          <w:rFonts w:hint="eastAsia"/>
        </w:rPr>
        <w:t>向上心はないが向上線が両手ともある。</w:t>
      </w:r>
      <w:r w:rsidR="00BC2DE5">
        <w:rPr>
          <w:rFonts w:hint="eastAsia"/>
        </w:rPr>
        <w:t>旅行線が結婚線に交わるのに、３，４どちらかの関係する年に結婚するらしい。手相術からいうと、水星のときに人は結婚するらしい。あと、２，３年後に結婚と思う。そのときに結婚相手が現れたら、着地らしい。</w:t>
      </w:r>
      <w:bookmarkStart w:id="0" w:name="_GoBack"/>
      <w:bookmarkEnd w:id="0"/>
    </w:p>
    <w:sectPr w:rsidR="00BE52D8" w:rsidRPr="00053CB4">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E1973" w:rsidRDefault="005E1973" w:rsidP="00D1738D">
      <w:r>
        <w:separator/>
      </w:r>
    </w:p>
  </w:endnote>
  <w:endnote w:type="continuationSeparator" w:id="0">
    <w:p w:rsidR="005E1973" w:rsidRDefault="005E1973" w:rsidP="00D17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E1973" w:rsidRDefault="005E1973" w:rsidP="00D1738D">
      <w:r>
        <w:separator/>
      </w:r>
    </w:p>
  </w:footnote>
  <w:footnote w:type="continuationSeparator" w:id="0">
    <w:p w:rsidR="005E1973" w:rsidRDefault="005E1973" w:rsidP="00D173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F79"/>
    <w:rsid w:val="0000518A"/>
    <w:rsid w:val="000066C2"/>
    <w:rsid w:val="00033565"/>
    <w:rsid w:val="00041F52"/>
    <w:rsid w:val="00045B99"/>
    <w:rsid w:val="00046FCB"/>
    <w:rsid w:val="00053CB4"/>
    <w:rsid w:val="00090D81"/>
    <w:rsid w:val="00092529"/>
    <w:rsid w:val="0009729F"/>
    <w:rsid w:val="000D20C8"/>
    <w:rsid w:val="000E6B1A"/>
    <w:rsid w:val="000F6721"/>
    <w:rsid w:val="000F7F5D"/>
    <w:rsid w:val="00105AA5"/>
    <w:rsid w:val="00111710"/>
    <w:rsid w:val="00132382"/>
    <w:rsid w:val="00150D29"/>
    <w:rsid w:val="001933BE"/>
    <w:rsid w:val="00195D15"/>
    <w:rsid w:val="001A12C0"/>
    <w:rsid w:val="001B7AA4"/>
    <w:rsid w:val="001C2612"/>
    <w:rsid w:val="001E5B02"/>
    <w:rsid w:val="002017BE"/>
    <w:rsid w:val="0020293A"/>
    <w:rsid w:val="002060FC"/>
    <w:rsid w:val="002231CE"/>
    <w:rsid w:val="002310E2"/>
    <w:rsid w:val="00257F24"/>
    <w:rsid w:val="00271713"/>
    <w:rsid w:val="002737C0"/>
    <w:rsid w:val="00273F67"/>
    <w:rsid w:val="002A6C2D"/>
    <w:rsid w:val="002D2875"/>
    <w:rsid w:val="002F06F2"/>
    <w:rsid w:val="00315C6B"/>
    <w:rsid w:val="00327D83"/>
    <w:rsid w:val="00336E8B"/>
    <w:rsid w:val="0034326A"/>
    <w:rsid w:val="00360A70"/>
    <w:rsid w:val="00371E62"/>
    <w:rsid w:val="00380032"/>
    <w:rsid w:val="003A4A72"/>
    <w:rsid w:val="003C5824"/>
    <w:rsid w:val="003D030C"/>
    <w:rsid w:val="003F5D73"/>
    <w:rsid w:val="00400AEF"/>
    <w:rsid w:val="004016FA"/>
    <w:rsid w:val="004076A1"/>
    <w:rsid w:val="00415CF1"/>
    <w:rsid w:val="00442C85"/>
    <w:rsid w:val="00472B6E"/>
    <w:rsid w:val="004847D9"/>
    <w:rsid w:val="004D7780"/>
    <w:rsid w:val="004F1756"/>
    <w:rsid w:val="00535FA5"/>
    <w:rsid w:val="00574AB7"/>
    <w:rsid w:val="005B3C93"/>
    <w:rsid w:val="005C3079"/>
    <w:rsid w:val="005E1973"/>
    <w:rsid w:val="005F470E"/>
    <w:rsid w:val="006055A2"/>
    <w:rsid w:val="00610B6B"/>
    <w:rsid w:val="00626C6A"/>
    <w:rsid w:val="00633943"/>
    <w:rsid w:val="00641BC9"/>
    <w:rsid w:val="006819A8"/>
    <w:rsid w:val="006A3095"/>
    <w:rsid w:val="006A3EEA"/>
    <w:rsid w:val="006C3657"/>
    <w:rsid w:val="006E2D18"/>
    <w:rsid w:val="00702B28"/>
    <w:rsid w:val="00736C2B"/>
    <w:rsid w:val="0074472C"/>
    <w:rsid w:val="00751A05"/>
    <w:rsid w:val="007A3A86"/>
    <w:rsid w:val="007A6C65"/>
    <w:rsid w:val="007C2A22"/>
    <w:rsid w:val="007E2D3F"/>
    <w:rsid w:val="008309D0"/>
    <w:rsid w:val="00846906"/>
    <w:rsid w:val="00852B2A"/>
    <w:rsid w:val="008724CC"/>
    <w:rsid w:val="00881144"/>
    <w:rsid w:val="008B2279"/>
    <w:rsid w:val="008B734F"/>
    <w:rsid w:val="008D47E4"/>
    <w:rsid w:val="008E1A00"/>
    <w:rsid w:val="008E5B03"/>
    <w:rsid w:val="008F124D"/>
    <w:rsid w:val="008F688B"/>
    <w:rsid w:val="00900F79"/>
    <w:rsid w:val="00926AE8"/>
    <w:rsid w:val="00973254"/>
    <w:rsid w:val="00994BEA"/>
    <w:rsid w:val="009B314C"/>
    <w:rsid w:val="009B3692"/>
    <w:rsid w:val="009B64AF"/>
    <w:rsid w:val="009C5811"/>
    <w:rsid w:val="00A03AAF"/>
    <w:rsid w:val="00A07B81"/>
    <w:rsid w:val="00A315F6"/>
    <w:rsid w:val="00A351DA"/>
    <w:rsid w:val="00A469B3"/>
    <w:rsid w:val="00A503FD"/>
    <w:rsid w:val="00A74575"/>
    <w:rsid w:val="00A75FA1"/>
    <w:rsid w:val="00A8218A"/>
    <w:rsid w:val="00AB3329"/>
    <w:rsid w:val="00AE098A"/>
    <w:rsid w:val="00B2730B"/>
    <w:rsid w:val="00B65DC3"/>
    <w:rsid w:val="00B96CAF"/>
    <w:rsid w:val="00BA313F"/>
    <w:rsid w:val="00BC2DE5"/>
    <w:rsid w:val="00BD2D25"/>
    <w:rsid w:val="00BD51C2"/>
    <w:rsid w:val="00BD5A23"/>
    <w:rsid w:val="00BE52D8"/>
    <w:rsid w:val="00C1327F"/>
    <w:rsid w:val="00C142C4"/>
    <w:rsid w:val="00C14313"/>
    <w:rsid w:val="00C16FDF"/>
    <w:rsid w:val="00C17648"/>
    <w:rsid w:val="00C41A8B"/>
    <w:rsid w:val="00C556F6"/>
    <w:rsid w:val="00C57C48"/>
    <w:rsid w:val="00C67548"/>
    <w:rsid w:val="00C77021"/>
    <w:rsid w:val="00C774F3"/>
    <w:rsid w:val="00C81624"/>
    <w:rsid w:val="00C96233"/>
    <w:rsid w:val="00C97F18"/>
    <w:rsid w:val="00CA1AE5"/>
    <w:rsid w:val="00CB20A1"/>
    <w:rsid w:val="00CC3D2A"/>
    <w:rsid w:val="00CE7DB5"/>
    <w:rsid w:val="00D1738D"/>
    <w:rsid w:val="00D35865"/>
    <w:rsid w:val="00D36054"/>
    <w:rsid w:val="00D36144"/>
    <w:rsid w:val="00D5597F"/>
    <w:rsid w:val="00D6329E"/>
    <w:rsid w:val="00D85DF8"/>
    <w:rsid w:val="00D97380"/>
    <w:rsid w:val="00D97D2A"/>
    <w:rsid w:val="00DA5995"/>
    <w:rsid w:val="00DA69B2"/>
    <w:rsid w:val="00DC0276"/>
    <w:rsid w:val="00DC1614"/>
    <w:rsid w:val="00DE474A"/>
    <w:rsid w:val="00DF190B"/>
    <w:rsid w:val="00E04062"/>
    <w:rsid w:val="00E117D9"/>
    <w:rsid w:val="00E13824"/>
    <w:rsid w:val="00E15BFE"/>
    <w:rsid w:val="00E169C7"/>
    <w:rsid w:val="00E22078"/>
    <w:rsid w:val="00E22C6C"/>
    <w:rsid w:val="00E400D1"/>
    <w:rsid w:val="00E74DA4"/>
    <w:rsid w:val="00EA03F5"/>
    <w:rsid w:val="00ED03F5"/>
    <w:rsid w:val="00EE3414"/>
    <w:rsid w:val="00F0649A"/>
    <w:rsid w:val="00F10E0C"/>
    <w:rsid w:val="00F453E3"/>
    <w:rsid w:val="00F47EBC"/>
    <w:rsid w:val="00F56167"/>
    <w:rsid w:val="00F83CC2"/>
    <w:rsid w:val="00FA5BE5"/>
    <w:rsid w:val="00FC6520"/>
    <w:rsid w:val="00FD003A"/>
    <w:rsid w:val="00FE5A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76593B17-6BA0-40CF-BAA3-8035ADB8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pPr>
      <w:keepNext/>
      <w:ind w:leftChars="400" w:left="400"/>
      <w:outlineLvl w:val="3"/>
    </w:pPr>
    <w:rPr>
      <w:b/>
      <w:bCs/>
    </w:rPr>
  </w:style>
  <w:style w:type="paragraph" w:styleId="5">
    <w:name w:val="heading 5"/>
    <w:basedOn w:val="a"/>
    <w:next w:val="a"/>
    <w:link w:val="50"/>
    <w:uiPriority w:val="9"/>
    <w:unhideWhenUsed/>
    <w:qFormat/>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ind w:leftChars="800" w:left="800"/>
      <w:outlineLvl w:val="5"/>
    </w:pPr>
    <w:rPr>
      <w:b/>
      <w:bCs/>
    </w:rPr>
  </w:style>
  <w:style w:type="paragraph" w:styleId="7">
    <w:name w:val="heading 7"/>
    <w:basedOn w:val="a"/>
    <w:next w:val="a"/>
    <w:link w:val="70"/>
    <w:uiPriority w:val="9"/>
    <w:unhideWhenUsed/>
    <w:qFormat/>
    <w:pPr>
      <w:keepNext/>
      <w:ind w:leftChars="800" w:left="800"/>
      <w:outlineLvl w:val="6"/>
    </w:pPr>
  </w:style>
  <w:style w:type="paragraph" w:styleId="8">
    <w:name w:val="heading 8"/>
    <w:basedOn w:val="a"/>
    <w:next w:val="a"/>
    <w:link w:val="80"/>
    <w:uiPriority w:val="9"/>
    <w:unhideWhenUsed/>
    <w:qFormat/>
    <w:pPr>
      <w:keepNext/>
      <w:ind w:leftChars="1200" w:left="1200"/>
      <w:outlineLvl w:val="7"/>
    </w:pPr>
  </w:style>
  <w:style w:type="paragraph" w:styleId="9">
    <w:name w:val="heading 9"/>
    <w:basedOn w:val="a"/>
    <w:next w:val="a"/>
    <w:link w:val="90"/>
    <w:uiPriority w:val="9"/>
    <w:unhideWhenUsed/>
    <w:qFormat/>
    <w:pPr>
      <w:keepNext/>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24"/>
      <w:szCs w:val="24"/>
    </w:rPr>
  </w:style>
  <w:style w:type="character" w:customStyle="1" w:styleId="20">
    <w:name w:val="見出し 2 (文字)"/>
    <w:basedOn w:val="a0"/>
    <w:link w:val="2"/>
    <w:uiPriority w:val="9"/>
    <w:rPr>
      <w:rFonts w:asciiTheme="majorHAnsi" w:eastAsiaTheme="majorEastAsia" w:hAnsiTheme="majorHAnsi" w:cstheme="majorBidi"/>
    </w:rPr>
  </w:style>
  <w:style w:type="character" w:customStyle="1" w:styleId="30">
    <w:name w:val="見出し 3 (文字)"/>
    <w:basedOn w:val="a0"/>
    <w:link w:val="3"/>
    <w:uiPriority w:val="9"/>
    <w:rPr>
      <w:rFonts w:asciiTheme="majorHAnsi" w:eastAsiaTheme="majorEastAsia" w:hAnsiTheme="majorHAnsi" w:cstheme="majorBidi"/>
    </w:rPr>
  </w:style>
  <w:style w:type="character" w:customStyle="1" w:styleId="40">
    <w:name w:val="見出し 4 (文字)"/>
    <w:basedOn w:val="a0"/>
    <w:link w:val="4"/>
    <w:uiPriority w:val="9"/>
    <w:rPr>
      <w:b/>
      <w:bCs/>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b/>
      <w:bCs/>
    </w:rPr>
  </w:style>
  <w:style w:type="character" w:customStyle="1" w:styleId="70">
    <w:name w:val="見出し 7 (文字)"/>
    <w:basedOn w:val="a0"/>
    <w:link w:val="7"/>
    <w:uiPriority w:val="9"/>
  </w:style>
  <w:style w:type="character" w:customStyle="1" w:styleId="80">
    <w:name w:val="見出し 8 (文字)"/>
    <w:basedOn w:val="a0"/>
    <w:link w:val="8"/>
    <w:uiPriority w:val="9"/>
  </w:style>
  <w:style w:type="character" w:customStyle="1" w:styleId="90">
    <w:name w:val="見出し 9 (文字)"/>
    <w:basedOn w:val="a0"/>
    <w:link w:val="9"/>
    <w:uiPriority w:val="9"/>
  </w:style>
  <w:style w:type="paragraph" w:styleId="a3">
    <w:name w:val="Title"/>
    <w:basedOn w:val="a"/>
    <w:next w:val="a"/>
    <w:link w:val="a4"/>
    <w:uiPriority w:val="10"/>
    <w:qFormat/>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Pr>
      <w:rFonts w:asciiTheme="majorHAnsi" w:eastAsia="ＭＳ ゴシック" w:hAnsiTheme="majorHAnsi" w:cstheme="majorBidi"/>
      <w:sz w:val="32"/>
      <w:szCs w:val="32"/>
    </w:rPr>
  </w:style>
  <w:style w:type="paragraph" w:styleId="a5">
    <w:name w:val="Subtitle"/>
    <w:basedOn w:val="a"/>
    <w:next w:val="a"/>
    <w:link w:val="a6"/>
    <w:uiPriority w:val="11"/>
    <w:qFormat/>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Pr>
      <w:rFonts w:asciiTheme="majorHAnsi" w:eastAsia="ＭＳ ゴシック" w:hAnsiTheme="majorHAnsi" w:cstheme="majorBidi"/>
      <w:sz w:val="24"/>
      <w:szCs w:val="24"/>
    </w:rPr>
  </w:style>
  <w:style w:type="character" w:styleId="a7">
    <w:name w:val="Subtle Emphasis"/>
    <w:basedOn w:val="a0"/>
    <w:uiPriority w:val="19"/>
    <w:qFormat/>
    <w:rPr>
      <w:i/>
      <w:iCs/>
      <w:color w:val="808080" w:themeColor="text1" w:themeTint="7F"/>
    </w:rPr>
  </w:style>
  <w:style w:type="character" w:styleId="a8">
    <w:name w:val="Emphasis"/>
    <w:basedOn w:val="a0"/>
    <w:uiPriority w:val="20"/>
    <w:qFormat/>
    <w:rPr>
      <w:i/>
      <w:iCs/>
    </w:rPr>
  </w:style>
  <w:style w:type="character" w:styleId="21">
    <w:name w:val="Intense Emphasis"/>
    <w:basedOn w:val="a0"/>
    <w:uiPriority w:val="21"/>
    <w:qFormat/>
    <w:rPr>
      <w:b/>
      <w:bCs/>
      <w:i/>
      <w:iCs/>
      <w:color w:val="4F81BD" w:themeColor="accent1"/>
    </w:rPr>
  </w:style>
  <w:style w:type="character" w:styleId="a9">
    <w:name w:val="Strong"/>
    <w:basedOn w:val="a0"/>
    <w:uiPriority w:val="22"/>
    <w:qFormat/>
    <w:rPr>
      <w:b/>
      <w:bCs/>
    </w:rPr>
  </w:style>
  <w:style w:type="paragraph" w:styleId="aa">
    <w:name w:val="Quote"/>
    <w:basedOn w:val="a"/>
    <w:next w:val="a"/>
    <w:link w:val="ab"/>
    <w:uiPriority w:val="29"/>
    <w:qFormat/>
    <w:rPr>
      <w:i/>
      <w:iCs/>
      <w:color w:val="000000" w:themeColor="text1"/>
    </w:rPr>
  </w:style>
  <w:style w:type="character" w:customStyle="1" w:styleId="ab">
    <w:name w:val="引用文 (文字)"/>
    <w:basedOn w:val="a0"/>
    <w:link w:val="aa"/>
    <w:uiPriority w:val="29"/>
    <w:rPr>
      <w:i/>
      <w:iCs/>
      <w:color w:val="000000" w:themeColor="text1"/>
    </w:rPr>
  </w:style>
  <w:style w:type="paragraph" w:styleId="22">
    <w:name w:val="Intense Quote"/>
    <w:basedOn w:val="a"/>
    <w:next w:val="a"/>
    <w:link w:val="2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3">
    <w:name w:val="引用文 2 (文字)"/>
    <w:basedOn w:val="a0"/>
    <w:link w:val="22"/>
    <w:uiPriority w:val="30"/>
    <w:rPr>
      <w:b/>
      <w:bCs/>
      <w:i/>
      <w:iCs/>
      <w:color w:val="4F81BD" w:themeColor="accent1"/>
    </w:rPr>
  </w:style>
  <w:style w:type="character" w:styleId="ac">
    <w:name w:val="Subtle Reference"/>
    <w:basedOn w:val="a0"/>
    <w:uiPriority w:val="31"/>
    <w:qFormat/>
    <w:rPr>
      <w:smallCaps/>
      <w:color w:val="C0504D" w:themeColor="accent2"/>
      <w:u w:val="single"/>
    </w:rPr>
  </w:style>
  <w:style w:type="character" w:styleId="24">
    <w:name w:val="Intense Reference"/>
    <w:basedOn w:val="a0"/>
    <w:uiPriority w:val="32"/>
    <w:qFormat/>
    <w:rPr>
      <w:b/>
      <w:bCs/>
      <w:smallCaps/>
      <w:color w:val="C0504D" w:themeColor="accent2"/>
      <w:spacing w:val="5"/>
      <w:u w:val="single"/>
    </w:rPr>
  </w:style>
  <w:style w:type="character" w:styleId="ad">
    <w:name w:val="Book Title"/>
    <w:basedOn w:val="a0"/>
    <w:uiPriority w:val="33"/>
    <w:qFormat/>
    <w:rPr>
      <w:b/>
      <w:bCs/>
      <w:smallCaps/>
      <w:spacing w:val="5"/>
    </w:rPr>
  </w:style>
  <w:style w:type="paragraph" w:styleId="ae">
    <w:name w:val="List Paragraph"/>
    <w:basedOn w:val="a"/>
    <w:uiPriority w:val="34"/>
    <w:qFormat/>
    <w:pPr>
      <w:ind w:leftChars="400" w:left="840"/>
    </w:pPr>
  </w:style>
  <w:style w:type="character" w:styleId="af">
    <w:name w:val="Hyperlink"/>
    <w:basedOn w:val="a0"/>
    <w:uiPriority w:val="99"/>
    <w:unhideWhenUsed/>
    <w:rPr>
      <w:color w:val="0000FF" w:themeColor="hyperlink"/>
      <w:u w:val="single"/>
    </w:rPr>
  </w:style>
  <w:style w:type="character" w:styleId="af0">
    <w:name w:val="FollowedHyperlink"/>
    <w:basedOn w:val="a0"/>
    <w:uiPriority w:val="99"/>
    <w:unhideWhenUsed/>
    <w:rPr>
      <w:color w:val="800080" w:themeColor="followedHyperlink"/>
      <w:u w:val="single"/>
    </w:rPr>
  </w:style>
  <w:style w:type="paragraph" w:styleId="af1">
    <w:name w:val="header"/>
    <w:basedOn w:val="a"/>
    <w:link w:val="af2"/>
    <w:uiPriority w:val="99"/>
    <w:unhideWhenUsed/>
    <w:rsid w:val="00D1738D"/>
    <w:pPr>
      <w:tabs>
        <w:tab w:val="center" w:pos="4252"/>
        <w:tab w:val="right" w:pos="8504"/>
      </w:tabs>
      <w:snapToGrid w:val="0"/>
    </w:pPr>
  </w:style>
  <w:style w:type="character" w:customStyle="1" w:styleId="af2">
    <w:name w:val="ヘッダー (文字)"/>
    <w:basedOn w:val="a0"/>
    <w:link w:val="af1"/>
    <w:uiPriority w:val="99"/>
    <w:rsid w:val="00D1738D"/>
  </w:style>
  <w:style w:type="paragraph" w:styleId="af3">
    <w:name w:val="footer"/>
    <w:basedOn w:val="a"/>
    <w:link w:val="af4"/>
    <w:uiPriority w:val="99"/>
    <w:unhideWhenUsed/>
    <w:rsid w:val="00D1738D"/>
    <w:pPr>
      <w:tabs>
        <w:tab w:val="center" w:pos="4252"/>
        <w:tab w:val="right" w:pos="8504"/>
      </w:tabs>
      <w:snapToGrid w:val="0"/>
    </w:pPr>
  </w:style>
  <w:style w:type="character" w:customStyle="1" w:styleId="af4">
    <w:name w:val="フッター (文字)"/>
    <w:basedOn w:val="a0"/>
    <w:link w:val="af3"/>
    <w:uiPriority w:val="99"/>
    <w:rsid w:val="00D17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2015\Root\Templates\1041\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 2010 look.dotx</Template>
  <TotalTime>200</TotalTime>
  <Pages>6</Pages>
  <Words>1166</Words>
  <Characters>6649</Characters>
  <Application>Microsoft Office Word</Application>
  <DocSecurity>0</DocSecurity>
  <Lines>55</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user</cp:lastModifiedBy>
  <cp:revision>87</cp:revision>
  <dcterms:created xsi:type="dcterms:W3CDTF">2020-09-27T05:26:00Z</dcterms:created>
  <dcterms:modified xsi:type="dcterms:W3CDTF">2020-09-29T13:08:00Z</dcterms:modified>
</cp:coreProperties>
</file>