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D1A" w:rsidRDefault="00CE5294">
      <w:r>
        <w:t xml:space="preserve">　　　　　　　　　　　　　　　　　　自己紹介書</w:t>
      </w:r>
    </w:p>
    <w:p w:rsidR="00D36224" w:rsidRDefault="00D36224">
      <w:r>
        <w:t xml:space="preserve">　　　　　　　　　　　　　　　　　　　　　　　　　　　　　　　　　　　　　５月</w:t>
      </w:r>
      <w:r>
        <w:t>19</w:t>
      </w:r>
      <w:r>
        <w:t>日</w:t>
      </w:r>
    </w:p>
    <w:p w:rsidR="00CE5294" w:rsidRDefault="00D36224">
      <w:r>
        <w:t xml:space="preserve">　　　　　　　　　　　　　　　　　　　　　　　　　　　　　　　　　　　　　山口</w:t>
      </w:r>
      <w:r>
        <w:rPr>
          <w:rFonts w:hint="eastAsia"/>
        </w:rPr>
        <w:t xml:space="preserve"> </w:t>
      </w:r>
      <w:r>
        <w:rPr>
          <w:rFonts w:hint="eastAsia"/>
        </w:rPr>
        <w:t>雅旭</w:t>
      </w:r>
    </w:p>
    <w:p w:rsidR="00636236" w:rsidRDefault="00CE5294">
      <w:r>
        <w:t xml:space="preserve">　高等学校を卒業し、友人達の多くは大学に進学しましたが、</w:t>
      </w:r>
      <w:r w:rsidR="00B32AE9">
        <w:t>富山大学工学部物質生命システム工学科に合格した後、</w:t>
      </w:r>
      <w:r>
        <w:t>私は、コンピュータシミュレーションに興味があり、父親に無理をいって、祖母の家で数学と物理学を独学で勉強していました。このときにトポロジーという数学の分野を知りました。</w:t>
      </w:r>
    </w:p>
    <w:p w:rsidR="00CE5294" w:rsidRDefault="00CE5294">
      <w:r>
        <w:t xml:space="preserve">　平成</w:t>
      </w:r>
      <w:r w:rsidR="00BD5017">
        <w:t>20</w:t>
      </w:r>
      <w:r>
        <w:t>年、平成</w:t>
      </w:r>
      <w:r w:rsidR="00BD5017">
        <w:t>21</w:t>
      </w:r>
      <w:r>
        <w:t>年そして平成</w:t>
      </w:r>
      <w:r w:rsidR="00BD5017">
        <w:t>22</w:t>
      </w:r>
      <w:r w:rsidR="00971CCF">
        <w:t>年</w:t>
      </w:r>
      <w:r>
        <w:t>に基本情報技術者試験、</w:t>
      </w:r>
      <w:r>
        <w:t>Ruby</w:t>
      </w:r>
      <w:r>
        <w:t>技術者検定試験、</w:t>
      </w:r>
      <w:r>
        <w:t>IT</w:t>
      </w:r>
      <w:r>
        <w:t>パスポート検定試験をそれぞれ受けました。結果は不合格でしたが、独学でここまでできることが自分によい経験になりました。</w:t>
      </w:r>
    </w:p>
    <w:p w:rsidR="00CE5294" w:rsidRDefault="00CE5294">
      <w:r>
        <w:t xml:space="preserve">　初めてのアルバイトがビアホールでした。始めの仕事が重箱の盛り付けでした。重箱の模様に沿って弁当を盛り付けることでしたが、食べる人のことを考えて、重箱の模様に沿って盛り付けることでした。ビアホールが始まって間もないとき、田中チーフマネージャーが、「山口、ランナーのことを考えなさい。この盛り付けではこちら側迷惑ですよ。」とい</w:t>
      </w:r>
      <w:r w:rsidR="00324E66">
        <w:t>われて、坂本シェフから</w:t>
      </w:r>
      <w:r>
        <w:t>ステーキの切り方の技を教えてもらえて、しばらくたって、「山口、うまくなったな。」と田中チーフマネージャーに褒められたのが、初めての仕事でのよい経験でした。</w:t>
      </w:r>
    </w:p>
    <w:p w:rsidR="003329DE" w:rsidRDefault="00CE5294">
      <w:r>
        <w:t xml:space="preserve">　高等学校を卒業して、数学と物理学しか興味がなかった自分にとって、アルバイトが自分の人生でよい経験になりました。</w:t>
      </w:r>
    </w:p>
    <w:p w:rsidR="00CE5294" w:rsidRDefault="00CE5294">
      <w:r>
        <w:rPr>
          <w:rFonts w:asciiTheme="minorEastAsia" w:hAnsiTheme="minorEastAsia" w:hint="eastAsia"/>
        </w:rPr>
        <w:t>❏</w:t>
      </w:r>
      <w:r>
        <w:t>自分にできること</w:t>
      </w:r>
    </w:p>
    <w:tbl>
      <w:tblPr>
        <w:tblStyle w:val="af1"/>
        <w:tblW w:w="9493" w:type="dxa"/>
        <w:tblLook w:val="04A0" w:firstRow="1" w:lastRow="0" w:firstColumn="1" w:lastColumn="0" w:noHBand="0" w:noVBand="1"/>
      </w:tblPr>
      <w:tblGrid>
        <w:gridCol w:w="3511"/>
        <w:gridCol w:w="3005"/>
        <w:gridCol w:w="2977"/>
      </w:tblGrid>
      <w:tr w:rsidR="00CE5294" w:rsidTr="00C70C6D">
        <w:tc>
          <w:tcPr>
            <w:tcW w:w="3511" w:type="dxa"/>
          </w:tcPr>
          <w:p w:rsidR="00CE5294" w:rsidRDefault="00CE5294">
            <w:r>
              <w:rPr>
                <w:rFonts w:hint="eastAsia"/>
              </w:rPr>
              <w:t>OS</w:t>
            </w:r>
            <w:r>
              <w:rPr>
                <w:rFonts w:hint="eastAsia"/>
              </w:rPr>
              <w:t>のインストール</w:t>
            </w:r>
          </w:p>
        </w:tc>
        <w:tc>
          <w:tcPr>
            <w:tcW w:w="3005" w:type="dxa"/>
          </w:tcPr>
          <w:p w:rsidR="00CE5294" w:rsidRDefault="00CE5294">
            <w:r>
              <w:rPr>
                <w:rFonts w:hint="eastAsia"/>
              </w:rPr>
              <w:t>Linux,Unix,Windows10</w:t>
            </w:r>
          </w:p>
        </w:tc>
        <w:tc>
          <w:tcPr>
            <w:tcW w:w="2977" w:type="dxa"/>
          </w:tcPr>
          <w:p w:rsidR="00CE5294" w:rsidRDefault="00CE5294">
            <w:r>
              <w:rPr>
                <w:rFonts w:hint="eastAsia"/>
              </w:rPr>
              <w:t>VirtualBox</w:t>
            </w:r>
          </w:p>
        </w:tc>
      </w:tr>
      <w:tr w:rsidR="00FB175D" w:rsidTr="00C70C6D">
        <w:tc>
          <w:tcPr>
            <w:tcW w:w="3511" w:type="dxa"/>
          </w:tcPr>
          <w:p w:rsidR="00FB175D" w:rsidRDefault="00FB175D">
            <w:r>
              <w:rPr>
                <w:rFonts w:hint="eastAsia"/>
              </w:rPr>
              <w:t>MindManager</w:t>
            </w:r>
          </w:p>
        </w:tc>
        <w:tc>
          <w:tcPr>
            <w:tcW w:w="3005" w:type="dxa"/>
          </w:tcPr>
          <w:p w:rsidR="00FB175D" w:rsidRDefault="00FB175D">
            <w:r>
              <w:rPr>
                <w:rFonts w:hint="eastAsia"/>
              </w:rPr>
              <w:t>Note</w:t>
            </w:r>
          </w:p>
        </w:tc>
        <w:tc>
          <w:tcPr>
            <w:tcW w:w="2977" w:type="dxa"/>
          </w:tcPr>
          <w:p w:rsidR="00FB175D" w:rsidRDefault="00FB175D">
            <w:r>
              <w:rPr>
                <w:rFonts w:hint="eastAsia"/>
              </w:rPr>
              <w:t>MindMap</w:t>
            </w:r>
          </w:p>
        </w:tc>
      </w:tr>
      <w:tr w:rsidR="00CE5294" w:rsidTr="00C70C6D">
        <w:tc>
          <w:tcPr>
            <w:tcW w:w="3511" w:type="dxa"/>
          </w:tcPr>
          <w:p w:rsidR="00CE5294" w:rsidRDefault="00CE5294">
            <w:r>
              <w:t>Ruby</w:t>
            </w:r>
          </w:p>
        </w:tc>
        <w:tc>
          <w:tcPr>
            <w:tcW w:w="3005" w:type="dxa"/>
          </w:tcPr>
          <w:p w:rsidR="00CE5294" w:rsidRDefault="00CE5294">
            <w:r>
              <w:rPr>
                <w:rFonts w:hint="eastAsia"/>
              </w:rPr>
              <w:t>文字列処理、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処理</w:t>
            </w:r>
          </w:p>
        </w:tc>
        <w:tc>
          <w:tcPr>
            <w:tcW w:w="2977" w:type="dxa"/>
          </w:tcPr>
          <w:p w:rsidR="00CE5294" w:rsidRDefault="00CE5294">
            <w:r>
              <w:rPr>
                <w:rFonts w:hint="eastAsia"/>
              </w:rPr>
              <w:t>Powershell,bash</w:t>
            </w:r>
          </w:p>
        </w:tc>
      </w:tr>
      <w:tr w:rsidR="00FB175D" w:rsidTr="00C70C6D">
        <w:tc>
          <w:tcPr>
            <w:tcW w:w="3511" w:type="dxa"/>
          </w:tcPr>
          <w:p w:rsidR="00FB175D" w:rsidRDefault="00FB175D">
            <w:r>
              <w:t>CVS</w:t>
            </w:r>
          </w:p>
        </w:tc>
        <w:tc>
          <w:tcPr>
            <w:tcW w:w="3005" w:type="dxa"/>
          </w:tcPr>
          <w:p w:rsidR="00FB175D" w:rsidRDefault="00FB175D">
            <w:r>
              <w:rPr>
                <w:rFonts w:hint="eastAsia"/>
              </w:rPr>
              <w:t>バージョン管理</w:t>
            </w:r>
          </w:p>
        </w:tc>
        <w:tc>
          <w:tcPr>
            <w:tcW w:w="2977" w:type="dxa"/>
          </w:tcPr>
          <w:p w:rsidR="00FB175D" w:rsidRDefault="00FB175D">
            <w:r>
              <w:rPr>
                <w:rFonts w:hint="eastAsia"/>
              </w:rPr>
              <w:t>bash</w:t>
            </w:r>
          </w:p>
        </w:tc>
      </w:tr>
      <w:tr w:rsidR="00FB175D" w:rsidTr="00C70C6D">
        <w:tc>
          <w:tcPr>
            <w:tcW w:w="3511" w:type="dxa"/>
          </w:tcPr>
          <w:p w:rsidR="00FB175D" w:rsidRDefault="00FB175D">
            <w:r>
              <w:t>Git</w:t>
            </w:r>
          </w:p>
        </w:tc>
        <w:tc>
          <w:tcPr>
            <w:tcW w:w="3005" w:type="dxa"/>
          </w:tcPr>
          <w:p w:rsidR="00FB175D" w:rsidRDefault="00FB175D">
            <w:r>
              <w:rPr>
                <w:rFonts w:hint="eastAsia"/>
              </w:rPr>
              <w:t>バージョン管理</w:t>
            </w:r>
          </w:p>
        </w:tc>
        <w:tc>
          <w:tcPr>
            <w:tcW w:w="2977" w:type="dxa"/>
          </w:tcPr>
          <w:p w:rsidR="00FB175D" w:rsidRDefault="00FB175D">
            <w:r>
              <w:rPr>
                <w:rFonts w:hint="eastAsia"/>
              </w:rPr>
              <w:t>GitHub</w:t>
            </w:r>
          </w:p>
        </w:tc>
      </w:tr>
      <w:tr w:rsidR="00CE5294" w:rsidTr="00C70C6D">
        <w:tc>
          <w:tcPr>
            <w:tcW w:w="3511" w:type="dxa"/>
          </w:tcPr>
          <w:p w:rsidR="00CE5294" w:rsidRDefault="00CE5294">
            <w:r>
              <w:t>b</w:t>
            </w:r>
            <w:r>
              <w:rPr>
                <w:rFonts w:hint="eastAsia"/>
              </w:rPr>
              <w:t>ash</w:t>
            </w:r>
          </w:p>
        </w:tc>
        <w:tc>
          <w:tcPr>
            <w:tcW w:w="3005" w:type="dxa"/>
          </w:tcPr>
          <w:p w:rsidR="00CE5294" w:rsidRDefault="00CE5294"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処理</w:t>
            </w:r>
          </w:p>
        </w:tc>
        <w:tc>
          <w:tcPr>
            <w:tcW w:w="2977" w:type="dxa"/>
          </w:tcPr>
          <w:p w:rsidR="00CE5294" w:rsidRDefault="00CE5294">
            <w:r>
              <w:rPr>
                <w:rFonts w:hint="eastAsia"/>
              </w:rPr>
              <w:t>Linux,Windows</w:t>
            </w:r>
          </w:p>
        </w:tc>
      </w:tr>
      <w:tr w:rsidR="00FB175D" w:rsidTr="00C70C6D">
        <w:tc>
          <w:tcPr>
            <w:tcW w:w="3511" w:type="dxa"/>
          </w:tcPr>
          <w:p w:rsidR="00FB175D" w:rsidRDefault="00FB175D">
            <w:r>
              <w:rPr>
                <w:rFonts w:hint="eastAsia"/>
              </w:rPr>
              <w:t>C#</w:t>
            </w:r>
          </w:p>
        </w:tc>
        <w:tc>
          <w:tcPr>
            <w:tcW w:w="3005" w:type="dxa"/>
          </w:tcPr>
          <w:p w:rsidR="00FB175D" w:rsidRDefault="00FB175D"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処理</w:t>
            </w:r>
          </w:p>
        </w:tc>
        <w:tc>
          <w:tcPr>
            <w:tcW w:w="2977" w:type="dxa"/>
          </w:tcPr>
          <w:p w:rsidR="00FB175D" w:rsidRDefault="00FB175D">
            <w:r>
              <w:rPr>
                <w:rFonts w:hint="eastAsia"/>
              </w:rPr>
              <w:t>Windows</w:t>
            </w:r>
          </w:p>
        </w:tc>
      </w:tr>
      <w:tr w:rsidR="00FB175D" w:rsidTr="00C70C6D">
        <w:tc>
          <w:tcPr>
            <w:tcW w:w="3511" w:type="dxa"/>
          </w:tcPr>
          <w:p w:rsidR="00FB175D" w:rsidRDefault="00FB175D">
            <w:r>
              <w:rPr>
                <w:rFonts w:hint="eastAsia"/>
              </w:rPr>
              <w:t>Windows subsystem for Linux</w:t>
            </w:r>
          </w:p>
        </w:tc>
        <w:tc>
          <w:tcPr>
            <w:tcW w:w="3005" w:type="dxa"/>
          </w:tcPr>
          <w:p w:rsidR="00FB175D" w:rsidRDefault="00FB175D">
            <w:r>
              <w:rPr>
                <w:rFonts w:hint="eastAsia"/>
              </w:rPr>
              <w:t>Ubuntu</w:t>
            </w:r>
          </w:p>
        </w:tc>
        <w:tc>
          <w:tcPr>
            <w:tcW w:w="2977" w:type="dxa"/>
          </w:tcPr>
          <w:p w:rsidR="00FB175D" w:rsidRDefault="00FB175D">
            <w:r>
              <w:rPr>
                <w:rFonts w:hint="eastAsia"/>
              </w:rPr>
              <w:t>Linux,Windows</w:t>
            </w:r>
          </w:p>
        </w:tc>
      </w:tr>
      <w:tr w:rsidR="00CE5294" w:rsidTr="00C70C6D">
        <w:tc>
          <w:tcPr>
            <w:tcW w:w="3511" w:type="dxa"/>
          </w:tcPr>
          <w:p w:rsidR="00CE5294" w:rsidRDefault="00CE5294">
            <w:r>
              <w:rPr>
                <w:rFonts w:hint="eastAsia"/>
              </w:rPr>
              <w:t>X server</w:t>
            </w:r>
          </w:p>
        </w:tc>
        <w:tc>
          <w:tcPr>
            <w:tcW w:w="3005" w:type="dxa"/>
          </w:tcPr>
          <w:p w:rsidR="00CE5294" w:rsidRDefault="00CE5294" w:rsidP="00C70C6D">
            <w:r>
              <w:t>VcXsrv,Astec-</w:t>
            </w:r>
            <w:r w:rsidR="00C70C6D">
              <w:t>X</w:t>
            </w:r>
            <w:r>
              <w:t>,MobaXterm</w:t>
            </w:r>
          </w:p>
        </w:tc>
        <w:tc>
          <w:tcPr>
            <w:tcW w:w="2977" w:type="dxa"/>
          </w:tcPr>
          <w:p w:rsidR="00CE5294" w:rsidRDefault="00E76C5C">
            <w:r>
              <w:t>B</w:t>
            </w:r>
            <w:r w:rsidR="00CE5294">
              <w:rPr>
                <w:rFonts w:hint="eastAsia"/>
              </w:rPr>
              <w:t>ash</w:t>
            </w:r>
          </w:p>
        </w:tc>
      </w:tr>
      <w:tr w:rsidR="00CE5294" w:rsidTr="00C70C6D">
        <w:tc>
          <w:tcPr>
            <w:tcW w:w="3511" w:type="dxa"/>
          </w:tcPr>
          <w:p w:rsidR="00CE5294" w:rsidRDefault="00CE5294">
            <w:r>
              <w:t>V</w:t>
            </w:r>
            <w:r>
              <w:rPr>
                <w:rFonts w:hint="eastAsia"/>
              </w:rPr>
              <w:t>im</w:t>
            </w:r>
          </w:p>
        </w:tc>
        <w:tc>
          <w:tcPr>
            <w:tcW w:w="3005" w:type="dxa"/>
          </w:tcPr>
          <w:p w:rsidR="00CE5294" w:rsidRDefault="00CE5294">
            <w:r>
              <w:rPr>
                <w:rFonts w:hint="eastAsia"/>
              </w:rPr>
              <w:t>論文作成</w:t>
            </w:r>
          </w:p>
        </w:tc>
        <w:tc>
          <w:tcPr>
            <w:tcW w:w="2977" w:type="dxa"/>
          </w:tcPr>
          <w:p w:rsidR="00CE5294" w:rsidRDefault="00CE5294">
            <w:r>
              <w:rPr>
                <w:rFonts w:hint="eastAsia"/>
              </w:rPr>
              <w:t>Powershell,bash</w:t>
            </w:r>
          </w:p>
        </w:tc>
      </w:tr>
      <w:tr w:rsidR="00CE5294" w:rsidTr="00C70C6D">
        <w:tc>
          <w:tcPr>
            <w:tcW w:w="3511" w:type="dxa"/>
          </w:tcPr>
          <w:p w:rsidR="00CE5294" w:rsidRDefault="00CE5294">
            <w:r>
              <w:rPr>
                <w:rFonts w:hint="eastAsia"/>
              </w:rPr>
              <w:t>日本語入力</w:t>
            </w:r>
          </w:p>
        </w:tc>
        <w:tc>
          <w:tcPr>
            <w:tcW w:w="3005" w:type="dxa"/>
          </w:tcPr>
          <w:p w:rsidR="00CE5294" w:rsidRDefault="00CE5294">
            <w:r>
              <w:t>a</w:t>
            </w:r>
            <w:r>
              <w:rPr>
                <w:rFonts w:hint="eastAsia"/>
              </w:rPr>
              <w:t>term,</w:t>
            </w:r>
            <w:r>
              <w:t>lxterminal</w:t>
            </w:r>
          </w:p>
        </w:tc>
        <w:tc>
          <w:tcPr>
            <w:tcW w:w="2977" w:type="dxa"/>
          </w:tcPr>
          <w:p w:rsidR="00CE5294" w:rsidRDefault="00CE5294">
            <w:r>
              <w:t>l</w:t>
            </w:r>
            <w:r>
              <w:rPr>
                <w:rFonts w:hint="eastAsia"/>
              </w:rPr>
              <w:t>atex,</w:t>
            </w:r>
            <w:r>
              <w:t>bash</w:t>
            </w:r>
          </w:p>
        </w:tc>
      </w:tr>
    </w:tbl>
    <w:p w:rsidR="00E466D3" w:rsidRDefault="00CE5294" w:rsidP="00DB6AC1">
      <w:bookmarkStart w:id="0" w:name="_GoBack"/>
      <w:bookmarkEnd w:id="0"/>
      <w:r>
        <w:rPr>
          <w:rFonts w:asciiTheme="minorEastAsia" w:hAnsiTheme="minorEastAsia" w:hint="eastAsia"/>
        </w:rPr>
        <w:t>❏</w:t>
      </w:r>
      <w:r>
        <w:rPr>
          <w:rFonts w:hint="eastAsia"/>
        </w:rPr>
        <w:t>得意分野</w:t>
      </w:r>
      <w:r>
        <w:rPr>
          <w:rFonts w:hint="eastAsia"/>
        </w:rPr>
        <w:t>/</w:t>
      </w:r>
      <w:r>
        <w:rPr>
          <w:rFonts w:hint="eastAsia"/>
        </w:rPr>
        <w:t>スキル</w:t>
      </w:r>
    </w:p>
    <w:p w:rsidR="00E466D3" w:rsidRDefault="00E76C5C" w:rsidP="00DB6AC1">
      <w:r>
        <w:rPr>
          <w:rFonts w:hint="eastAsia"/>
        </w:rPr>
        <w:t xml:space="preserve"> </w:t>
      </w:r>
      <w:r w:rsidR="00CE5294">
        <w:t>英語</w:t>
      </w:r>
      <w:r w:rsidR="00CE5294">
        <w:rPr>
          <w:rFonts w:hint="eastAsia"/>
        </w:rPr>
        <w:t xml:space="preserve">: </w:t>
      </w:r>
      <w:r w:rsidR="00CE5294">
        <w:rPr>
          <w:rFonts w:hint="eastAsia"/>
        </w:rPr>
        <w:t>高等学校卒業程度</w:t>
      </w:r>
    </w:p>
    <w:p w:rsidR="00DB6AC1" w:rsidRDefault="00EA5FBB" w:rsidP="00DB6AC1">
      <w:r>
        <w:t xml:space="preserve"> </w:t>
      </w:r>
      <w:r w:rsidR="00DB6AC1">
        <w:t>数学</w:t>
      </w:r>
      <w:r w:rsidR="00DB6AC1">
        <w:rPr>
          <w:rFonts w:hint="eastAsia"/>
        </w:rPr>
        <w:t xml:space="preserve">: </w:t>
      </w:r>
      <w:r w:rsidR="00DB6AC1">
        <w:rPr>
          <w:rFonts w:hint="eastAsia"/>
        </w:rPr>
        <w:t>高等学校卒業程度</w:t>
      </w:r>
    </w:p>
    <w:p w:rsidR="00E466D3" w:rsidRDefault="00E466D3"/>
    <w:p w:rsidR="00AE12C4" w:rsidRDefault="00CE5294">
      <w:r>
        <w:t>私知らない人でも挨拶ができる</w:t>
      </w:r>
      <w:r w:rsidR="00DB6AC1">
        <w:t>。</w:t>
      </w:r>
    </w:p>
    <w:p w:rsidR="00584558" w:rsidRDefault="00DB6AC1">
      <w:r>
        <w:t>週に</w:t>
      </w:r>
      <w:r>
        <w:t>2</w:t>
      </w:r>
      <w:r w:rsidR="00EF0993">
        <w:t>日、筋トレとストレッチ</w:t>
      </w:r>
      <w:r w:rsidR="00FB175D">
        <w:rPr>
          <w:rFonts w:hint="eastAsia"/>
        </w:rPr>
        <w:t>、ヨガ</w:t>
      </w:r>
      <w:r>
        <w:t>をする。</w:t>
      </w:r>
    </w:p>
    <w:p w:rsidR="00DB6AC1" w:rsidRPr="00DB6AC1" w:rsidRDefault="00DB6AC1">
      <w:r>
        <w:t>私のこれまでの経験を今後の業務に貢献していきます。</w:t>
      </w:r>
    </w:p>
    <w:sectPr w:rsidR="00DB6AC1" w:rsidRPr="00DB6AC1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49A7" w:rsidRDefault="009149A7" w:rsidP="00D36224">
      <w:r>
        <w:separator/>
      </w:r>
    </w:p>
  </w:endnote>
  <w:endnote w:type="continuationSeparator" w:id="0">
    <w:p w:rsidR="009149A7" w:rsidRDefault="009149A7" w:rsidP="00D36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49A7" w:rsidRDefault="009149A7" w:rsidP="00D36224">
      <w:r>
        <w:separator/>
      </w:r>
    </w:p>
  </w:footnote>
  <w:footnote w:type="continuationSeparator" w:id="0">
    <w:p w:rsidR="009149A7" w:rsidRDefault="009149A7" w:rsidP="00D362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294"/>
    <w:rsid w:val="00005F56"/>
    <w:rsid w:val="00043E99"/>
    <w:rsid w:val="00066DED"/>
    <w:rsid w:val="00126BF9"/>
    <w:rsid w:val="001401C6"/>
    <w:rsid w:val="00145AA0"/>
    <w:rsid w:val="00156582"/>
    <w:rsid w:val="00191552"/>
    <w:rsid w:val="001C43DF"/>
    <w:rsid w:val="001E0215"/>
    <w:rsid w:val="001F0C5A"/>
    <w:rsid w:val="001F69BB"/>
    <w:rsid w:val="00243C5D"/>
    <w:rsid w:val="0026052B"/>
    <w:rsid w:val="00264A47"/>
    <w:rsid w:val="003124E3"/>
    <w:rsid w:val="00324E66"/>
    <w:rsid w:val="003329DE"/>
    <w:rsid w:val="00357BEF"/>
    <w:rsid w:val="00366384"/>
    <w:rsid w:val="00366434"/>
    <w:rsid w:val="003748FA"/>
    <w:rsid w:val="00390805"/>
    <w:rsid w:val="003A5E0F"/>
    <w:rsid w:val="003C4D0D"/>
    <w:rsid w:val="003C5B01"/>
    <w:rsid w:val="00437244"/>
    <w:rsid w:val="00446A73"/>
    <w:rsid w:val="00447892"/>
    <w:rsid w:val="00500EDB"/>
    <w:rsid w:val="005271FA"/>
    <w:rsid w:val="005519C8"/>
    <w:rsid w:val="00584558"/>
    <w:rsid w:val="00593C13"/>
    <w:rsid w:val="005E3661"/>
    <w:rsid w:val="00636236"/>
    <w:rsid w:val="0064079E"/>
    <w:rsid w:val="00645223"/>
    <w:rsid w:val="00661F16"/>
    <w:rsid w:val="006914B5"/>
    <w:rsid w:val="006F6743"/>
    <w:rsid w:val="00706956"/>
    <w:rsid w:val="00711D0A"/>
    <w:rsid w:val="007217D7"/>
    <w:rsid w:val="00764D1E"/>
    <w:rsid w:val="00774722"/>
    <w:rsid w:val="007B274C"/>
    <w:rsid w:val="007C3F7D"/>
    <w:rsid w:val="008239E0"/>
    <w:rsid w:val="00854631"/>
    <w:rsid w:val="008571B6"/>
    <w:rsid w:val="008C3D7D"/>
    <w:rsid w:val="00914079"/>
    <w:rsid w:val="009149A7"/>
    <w:rsid w:val="00916301"/>
    <w:rsid w:val="00923E2D"/>
    <w:rsid w:val="00971CCF"/>
    <w:rsid w:val="009744D4"/>
    <w:rsid w:val="009E3008"/>
    <w:rsid w:val="00A119BC"/>
    <w:rsid w:val="00A36A88"/>
    <w:rsid w:val="00A963EB"/>
    <w:rsid w:val="00AD042E"/>
    <w:rsid w:val="00AD18D2"/>
    <w:rsid w:val="00AE12C4"/>
    <w:rsid w:val="00AE24A0"/>
    <w:rsid w:val="00B3216E"/>
    <w:rsid w:val="00B32AE9"/>
    <w:rsid w:val="00B50D4A"/>
    <w:rsid w:val="00B64F06"/>
    <w:rsid w:val="00B83E6F"/>
    <w:rsid w:val="00B85EDC"/>
    <w:rsid w:val="00BB5372"/>
    <w:rsid w:val="00BC1DDA"/>
    <w:rsid w:val="00BD5017"/>
    <w:rsid w:val="00C13BD2"/>
    <w:rsid w:val="00C35122"/>
    <w:rsid w:val="00C35E7F"/>
    <w:rsid w:val="00C51AA9"/>
    <w:rsid w:val="00C67D1A"/>
    <w:rsid w:val="00C70C6D"/>
    <w:rsid w:val="00CB6120"/>
    <w:rsid w:val="00CE5294"/>
    <w:rsid w:val="00CF504A"/>
    <w:rsid w:val="00CF60EA"/>
    <w:rsid w:val="00D36224"/>
    <w:rsid w:val="00D51098"/>
    <w:rsid w:val="00D56478"/>
    <w:rsid w:val="00D6385C"/>
    <w:rsid w:val="00DA3A50"/>
    <w:rsid w:val="00DB6AC1"/>
    <w:rsid w:val="00DC04FA"/>
    <w:rsid w:val="00DF7442"/>
    <w:rsid w:val="00E04493"/>
    <w:rsid w:val="00E14364"/>
    <w:rsid w:val="00E17D0B"/>
    <w:rsid w:val="00E466D3"/>
    <w:rsid w:val="00E50CD4"/>
    <w:rsid w:val="00E76C5C"/>
    <w:rsid w:val="00EA5FBB"/>
    <w:rsid w:val="00EB5925"/>
    <w:rsid w:val="00EF0993"/>
    <w:rsid w:val="00F8031E"/>
    <w:rsid w:val="00F964A9"/>
    <w:rsid w:val="00FA57A8"/>
    <w:rsid w:val="00FB1072"/>
    <w:rsid w:val="00FB175D"/>
    <w:rsid w:val="00FB630A"/>
    <w:rsid w:val="00FD65ED"/>
    <w:rsid w:val="00FE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E27012DF-5AFC-4557-8326-4D00487E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ind w:leftChars="400" w:left="40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ind w:leftChars="1200" w:left="1200"/>
      <w:outlineLvl w:val="7"/>
    </w:p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ind w:leftChars="1200" w:left="12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uiPriority w:val="9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Pr>
      <w:b/>
      <w:bCs/>
    </w:rPr>
  </w:style>
  <w:style w:type="character" w:customStyle="1" w:styleId="50">
    <w:name w:val="見出し 5 (文字)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0">
    <w:name w:val="見出し 6 (文字)"/>
    <w:basedOn w:val="a0"/>
    <w:link w:val="6"/>
    <w:uiPriority w:val="9"/>
    <w:rPr>
      <w:b/>
      <w:bCs/>
    </w:rPr>
  </w:style>
  <w:style w:type="character" w:customStyle="1" w:styleId="70">
    <w:name w:val="見出し 7 (文字)"/>
    <w:basedOn w:val="a0"/>
    <w:link w:val="7"/>
    <w:uiPriority w:val="9"/>
  </w:style>
  <w:style w:type="character" w:customStyle="1" w:styleId="80">
    <w:name w:val="見出し 8 (文字)"/>
    <w:basedOn w:val="a0"/>
    <w:link w:val="8"/>
    <w:uiPriority w:val="9"/>
  </w:style>
  <w:style w:type="character" w:customStyle="1" w:styleId="90">
    <w:name w:val="見出し 9 (文字)"/>
    <w:basedOn w:val="a0"/>
    <w:link w:val="9"/>
    <w:uiPriority w:val="9"/>
  </w:style>
  <w:style w:type="paragraph" w:styleId="a3">
    <w:name w:val="Title"/>
    <w:basedOn w:val="a"/>
    <w:next w:val="a"/>
    <w:link w:val="a4"/>
    <w:uiPriority w:val="10"/>
    <w:qFormat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Pr>
      <w:rFonts w:asciiTheme="majorHAnsi" w:eastAsia="ＭＳ ゴシック" w:hAnsiTheme="majorHAnsi" w:cstheme="majorBidi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pPr>
      <w:jc w:val="center"/>
      <w:outlineLvl w:val="1"/>
    </w:pPr>
    <w:rPr>
      <w:rFonts w:asciiTheme="majorHAnsi" w:eastAsia="ＭＳ ゴシック" w:hAnsiTheme="majorHAnsi" w:cstheme="majorBidi"/>
      <w:sz w:val="24"/>
      <w:szCs w:val="24"/>
    </w:rPr>
  </w:style>
  <w:style w:type="character" w:customStyle="1" w:styleId="a6">
    <w:name w:val="副題 (文字)"/>
    <w:basedOn w:val="a0"/>
    <w:link w:val="a5"/>
    <w:uiPriority w:val="11"/>
    <w:rPr>
      <w:rFonts w:asciiTheme="majorHAnsi" w:eastAsia="ＭＳ ゴシック" w:hAnsiTheme="majorHAnsi" w:cstheme="majorBidi"/>
      <w:sz w:val="24"/>
      <w:szCs w:val="24"/>
    </w:rPr>
  </w:style>
  <w:style w:type="character" w:styleId="a7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8">
    <w:name w:val="Emphasis"/>
    <w:basedOn w:val="a0"/>
    <w:uiPriority w:val="20"/>
    <w:qFormat/>
    <w:rPr>
      <w:i/>
      <w:iCs/>
    </w:rPr>
  </w:style>
  <w:style w:type="character" w:styleId="21">
    <w:name w:val="Intense Emphasis"/>
    <w:basedOn w:val="a0"/>
    <w:uiPriority w:val="21"/>
    <w:qFormat/>
    <w:rPr>
      <w:b/>
      <w:bCs/>
      <w:i/>
      <w:iCs/>
      <w:color w:val="4F81BD" w:themeColor="accent1"/>
    </w:rPr>
  </w:style>
  <w:style w:type="character" w:styleId="a9">
    <w:name w:val="Strong"/>
    <w:basedOn w:val="a0"/>
    <w:uiPriority w:val="22"/>
    <w:qFormat/>
    <w:rPr>
      <w:b/>
      <w:bCs/>
    </w:rPr>
  </w:style>
  <w:style w:type="paragraph" w:styleId="aa">
    <w:name w:val="Quote"/>
    <w:basedOn w:val="a"/>
    <w:next w:val="a"/>
    <w:link w:val="ab"/>
    <w:uiPriority w:val="29"/>
    <w:qFormat/>
    <w:rPr>
      <w:i/>
      <w:iCs/>
      <w:color w:val="000000" w:themeColor="text1"/>
    </w:rPr>
  </w:style>
  <w:style w:type="character" w:customStyle="1" w:styleId="ab">
    <w:name w:val="引用文 (文字)"/>
    <w:basedOn w:val="a0"/>
    <w:link w:val="aa"/>
    <w:uiPriority w:val="29"/>
    <w:rPr>
      <w:i/>
      <w:iCs/>
      <w:color w:val="000000" w:themeColor="text1"/>
    </w:rPr>
  </w:style>
  <w:style w:type="paragraph" w:styleId="22">
    <w:name w:val="Intense Quote"/>
    <w:basedOn w:val="a"/>
    <w:next w:val="a"/>
    <w:link w:val="2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3">
    <w:name w:val="引用文 2 (文字)"/>
    <w:basedOn w:val="a0"/>
    <w:link w:val="22"/>
    <w:uiPriority w:val="30"/>
    <w:rPr>
      <w:b/>
      <w:bCs/>
      <w:i/>
      <w:iCs/>
      <w:color w:val="4F81BD" w:themeColor="accent1"/>
    </w:rPr>
  </w:style>
  <w:style w:type="character" w:styleId="ac">
    <w:name w:val="Subtle Reference"/>
    <w:basedOn w:val="a0"/>
    <w:uiPriority w:val="31"/>
    <w:qFormat/>
    <w:rPr>
      <w:smallCaps/>
      <w:color w:val="C0504D" w:themeColor="accent2"/>
      <w:u w:val="single"/>
    </w:rPr>
  </w:style>
  <w:style w:type="character" w:styleId="24">
    <w:name w:val="Intense Reference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d">
    <w:name w:val="Book Title"/>
    <w:basedOn w:val="a0"/>
    <w:uiPriority w:val="33"/>
    <w:qFormat/>
    <w:rPr>
      <w:b/>
      <w:bCs/>
      <w:smallCaps/>
      <w:spacing w:val="5"/>
    </w:rPr>
  </w:style>
  <w:style w:type="paragraph" w:styleId="ae">
    <w:name w:val="List Paragraph"/>
    <w:basedOn w:val="a"/>
    <w:uiPriority w:val="34"/>
    <w:qFormat/>
    <w:pPr>
      <w:ind w:leftChars="400" w:left="840"/>
    </w:pPr>
  </w:style>
  <w:style w:type="character" w:styleId="af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0">
    <w:name w:val="FollowedHyperlink"/>
    <w:basedOn w:val="a0"/>
    <w:uiPriority w:val="99"/>
    <w:unhideWhenUsed/>
    <w:rPr>
      <w:color w:val="800080" w:themeColor="followedHyperlink"/>
      <w:u w:val="single"/>
    </w:rPr>
  </w:style>
  <w:style w:type="table" w:styleId="af1">
    <w:name w:val="Table Grid"/>
    <w:basedOn w:val="a1"/>
    <w:uiPriority w:val="59"/>
    <w:rsid w:val="00CE52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iPriority w:val="99"/>
    <w:unhideWhenUsed/>
    <w:rsid w:val="00D36224"/>
    <w:pPr>
      <w:tabs>
        <w:tab w:val="center" w:pos="4252"/>
        <w:tab w:val="right" w:pos="8504"/>
      </w:tabs>
      <w:snapToGrid w:val="0"/>
    </w:pPr>
  </w:style>
  <w:style w:type="character" w:customStyle="1" w:styleId="af3">
    <w:name w:val="ヘッダー (文字)"/>
    <w:basedOn w:val="a0"/>
    <w:link w:val="af2"/>
    <w:uiPriority w:val="99"/>
    <w:rsid w:val="00D36224"/>
  </w:style>
  <w:style w:type="paragraph" w:styleId="af4">
    <w:name w:val="footer"/>
    <w:basedOn w:val="a"/>
    <w:link w:val="af5"/>
    <w:uiPriority w:val="99"/>
    <w:unhideWhenUsed/>
    <w:rsid w:val="00D36224"/>
    <w:pPr>
      <w:tabs>
        <w:tab w:val="center" w:pos="4252"/>
        <w:tab w:val="right" w:pos="8504"/>
      </w:tabs>
      <w:snapToGrid w:val="0"/>
    </w:pPr>
  </w:style>
  <w:style w:type="character" w:customStyle="1" w:styleId="af5">
    <w:name w:val="フッター (文字)"/>
    <w:basedOn w:val="a0"/>
    <w:link w:val="af4"/>
    <w:uiPriority w:val="99"/>
    <w:rsid w:val="00D36224"/>
  </w:style>
  <w:style w:type="paragraph" w:styleId="af6">
    <w:name w:val="Date"/>
    <w:basedOn w:val="a"/>
    <w:next w:val="a"/>
    <w:link w:val="af7"/>
    <w:uiPriority w:val="99"/>
    <w:semiHidden/>
    <w:unhideWhenUsed/>
    <w:rsid w:val="00D36224"/>
  </w:style>
  <w:style w:type="character" w:customStyle="1" w:styleId="af7">
    <w:name w:val="日付 (文字)"/>
    <w:basedOn w:val="a0"/>
    <w:link w:val="af6"/>
    <w:uiPriority w:val="99"/>
    <w:semiHidden/>
    <w:rsid w:val="00D36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%2015\Root\Templates\1041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look.dotx</Template>
  <TotalTime>44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Microsoft アカウント</cp:lastModifiedBy>
  <cp:revision>32</cp:revision>
  <dcterms:created xsi:type="dcterms:W3CDTF">2020-08-25T10:14:00Z</dcterms:created>
  <dcterms:modified xsi:type="dcterms:W3CDTF">2020-10-20T16:00:00Z</dcterms:modified>
</cp:coreProperties>
</file>