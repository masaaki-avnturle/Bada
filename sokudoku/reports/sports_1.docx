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329E" w:rsidRDefault="00900F79">
      <w:r>
        <w:t xml:space="preserve">　スポーツをしたら、前頭葉の側頭葉連合野にハロペリドールが分泌される。仮にブレインインターフェースがあるとしたら、機知と感情、理想像の４領域に共鳴して、血液のリボ核酸から人生宇宙の情報を音の音階の階層と唇の電気信号から類推して、言語を直感でわ</w:t>
      </w:r>
      <w:r w:rsidR="00D1738D">
        <w:t>かるようにすると苫米地英人博士ならできるとおもう。</w:t>
      </w:r>
      <w:r>
        <w:t>ビオ・パサールの法則で、人体の埋め込んでいる微弱な電気信号を原子レベルでとらえて、この情報を音の音階の階層と発声する電気信号から言語化できると思う。この２種類の情報からブレインインターフェースは作れる。人体の計測を外部環境から感知できるだろう。</w:t>
      </w:r>
    </w:p>
    <w:p w:rsidR="00442C85" w:rsidRPr="00D6329E" w:rsidRDefault="00442C85">
      <w:r>
        <w:t>ノーベル化学賞の日本人の先生の中に、夢の中で構造式が５面体多様体と１２面体多様体、レンズ空間を導いている凄い人がいた。機知と感情、時と理想像の４領域がトポロジーという数学の４色問題で解けることと関係しているらしい。</w:t>
      </w:r>
      <w:r w:rsidR="00033565">
        <w:t>素粒子方程式で超弦理論から超対称性理論で超対称性素粒子をこの構造式から導くのが、ゼータ関数</w:t>
      </w:r>
      <w:r w:rsidR="00DC1614">
        <w:t>から</w:t>
      </w:r>
      <w:r w:rsidR="00033565">
        <w:t>もとめ</w:t>
      </w:r>
      <w:r w:rsidR="00CE7DB5">
        <w:t>ら</w:t>
      </w:r>
      <w:r w:rsidR="00033565">
        <w:t>れるだろうとおもう。</w:t>
      </w:r>
    </w:p>
    <w:p w:rsidR="00900F79" w:rsidRDefault="00900F79">
      <w:r>
        <w:t>リスペリドンは</w:t>
      </w:r>
      <w:r w:rsidR="00D6329E">
        <w:t>。</w:t>
      </w:r>
      <w:r>
        <w:t>弱酸性とアルカリ性からブレインインターフェースが有ろうとなかろうと、大脳基底核に鉄分を送り、妄想を緩和する。多くてもいいわけではない。</w:t>
      </w:r>
    </w:p>
    <w:p w:rsidR="00900F79" w:rsidRDefault="00900F79">
      <w:r>
        <w:t>リスペリドン、ワイパックス、ロナセン、ハロペリドール、ジプレキサ、シクレスト、レンドルミン、センノシド、マグミット、これらは、</w:t>
      </w:r>
      <w:r w:rsidR="00400AEF">
        <w:t>前頭葉と側頭葉、大脳基底核、松果体に作用して、妄想を緩和する。前頭葉にドーパミンを送ると、認知力と運動神経が向上する。側頭葉にドーパミンが送られると、感情が豊かになる。過剰になると、妄想追想と考察伝播などが症状として現れてくる。</w:t>
      </w:r>
      <w:r w:rsidR="00105AA5">
        <w:t>脳の５連合野どこにドーパミンが流れるかで、脳の機能は全く違う働きをする。</w:t>
      </w:r>
    </w:p>
    <w:p w:rsidR="00400AEF" w:rsidRDefault="00400AEF">
      <w:r>
        <w:t>中学２年生と３年生のときは、河合塾の難関高校受験クラス</w:t>
      </w:r>
      <w:r>
        <w:t>B</w:t>
      </w:r>
      <w:r>
        <w:t>に入塾した。中学１年生のときに成績が悪かったので、ハレルヤ学院から勉強を始めた。このときに成績が見違えたので、担当だった日本史の先生に小論文を書いてほしいと言われた。ハレルヤ学院の先生から母親に辞めるのはもったいないですよと言われていたらしい。どのようにもったいないかはここ最近になって気づいた。知っていたら絶対やめなかった。</w:t>
      </w:r>
    </w:p>
    <w:p w:rsidR="00257F24" w:rsidRDefault="00257F24">
      <w:r>
        <w:t>スポーツのマラソンは、私は、やる始めは、ノンアドレナリンと</w:t>
      </w:r>
      <w:r w:rsidR="00C17648">
        <w:t>塩素化カリウム</w:t>
      </w:r>
      <w:r>
        <w:t>が腹部のあたりから出てきて、脱力感が出てくるが、ずっとやっていると、石川先生は、脈拍が上がるので、コントロールされていない状態になっていると言われていた、コントロールされていない状態が休まなければ続く。水泳も一回も休まなければ体の症状はでないが、少し休むと、緊張して、リレーのときに、脱力が出ていた。みんな気にしていなかった。水泳の帰りのフジグランで中田君と山根君に会っていた。</w:t>
      </w:r>
    </w:p>
    <w:p w:rsidR="00400AEF" w:rsidRDefault="00400AEF">
      <w:r>
        <w:t>河合塾から帰るときは、全部２時間かけて歩いて帰っていた。昼ご飯は取らずに、昼休憩のときに</w:t>
      </w:r>
      <w:r w:rsidR="005C3079">
        <w:t>、広島女学院と縮景園の近くを散歩していた。すべては漫画のおかげだった。歩いて帰るのが好きだった。楽しかった。中学２年生の秋にろくでもない目に体育であった。これが原因で病院に行きだした。荒木脳神経外科の先生からジュース、水分をちゃんと取りなさいと言われていた。</w:t>
      </w:r>
    </w:p>
    <w:p w:rsidR="005C3079" w:rsidRDefault="005C3079">
      <w:r>
        <w:t>広島大学附属病院から帰るときもあり得ないことに歩いて帰っていた。普通あの距離を歩くのに何も食べずに２０キロは歩けないと思う。母親と父親は凄かった。どれだけ後歩くか考えると今から考えたら絶対無理とおもう。</w:t>
      </w:r>
      <w:r w:rsidR="000066C2">
        <w:t>西バイパスのあの長い道は先を見たらいやになる。でも出来ていた。高等学校も河合塾から難関大学受験</w:t>
      </w:r>
      <w:r w:rsidR="000066C2">
        <w:t>B</w:t>
      </w:r>
      <w:r w:rsidR="000066C2">
        <w:t>クラスが推薦で来ていた。行けば良かったが、あとになって、ハレルヤ学院に戻ればいじめられなかったと思った。全然人間関係が出来ずに一人だ</w:t>
      </w:r>
      <w:r w:rsidR="000066C2">
        <w:lastRenderedPageBreak/>
        <w:t>けだった。</w:t>
      </w:r>
    </w:p>
    <w:p w:rsidR="009C5811" w:rsidRDefault="00C16FDF">
      <w:r>
        <w:t>母親は、料理専門家で管理栄養士の資格を持っている。クッキーにケーキを作れる。パンの講師の資格も持っている。家族全員マクロビオティックをしていたらしい。</w:t>
      </w:r>
      <w:r w:rsidR="00B2730B">
        <w:t>朝ご飯がなかった。河合塾の時は、昼ご飯のお金をくれていた。私が欲過ぎて漫画本ほしさに貯めていた。高等学校の時は、自分から食べていなかった。昼休憩の時は図書室で過ごしていた。高等</w:t>
      </w:r>
      <w:r w:rsidR="00751A05">
        <w:t>学校は渡り廊下にパンと、その近くに食堂があった。</w:t>
      </w:r>
    </w:p>
    <w:p w:rsidR="009C5811" w:rsidRPr="009C5811" w:rsidRDefault="009C5811">
      <w:r>
        <w:t>トキ子おばあちゃんの、卵焼き、タコにキュウリの酢の物、</w:t>
      </w:r>
      <w:r w:rsidR="00EA03F5">
        <w:t>里芋とかまぼこと油揚げの</w:t>
      </w:r>
      <w:r>
        <w:t>白味噌の味噌汁、豚肉とレンコンとゴボウとにんじんにお豆さんの煮物、ぶりの照り焼き、そしておにぎり、これは海苔と塩の味がお母さんに似ておいしかった。</w:t>
      </w:r>
      <w:r w:rsidR="005F470E">
        <w:t>弁当の豚肉の煮物とおにぎり、卵焼き、かまぼこが凄く良かった。</w:t>
      </w:r>
      <w:r w:rsidR="00F10E0C">
        <w:t>卵焼きだけは自分で再現できる。</w:t>
      </w:r>
    </w:p>
    <w:p w:rsidR="00C67548" w:rsidRDefault="00C67548">
      <w:r>
        <w:t>小学校の頃は、おやつに大好きなポテトチップスを週に２，３回買って食べていた。小学校６年生のときに脱力でいやだった剣道をやめて、中学１年生の時にバレーボールを部活動でやり始めた。放課後の部活のためにおやつに大好きなポテトチップスをやめた。このあとに大変な目に遭った。久保田先生は小学校６年生の時にアステールプラザの県大会で私を主将にした。</w:t>
      </w:r>
      <w:r w:rsidR="004016FA">
        <w:t>全員が先生の策略と言っていて、自分でも思った。河口君と江口君、吉川君のほうが格段にうまかったからだ。</w:t>
      </w:r>
      <w:r>
        <w:t>２回戦で相手が銅を外し</w:t>
      </w:r>
      <w:r w:rsidR="004016FA">
        <w:t>まくって</w:t>
      </w:r>
      <w:r>
        <w:t>、</w:t>
      </w:r>
      <w:r w:rsidR="00DA5995">
        <w:t>アザが出来た。このときに母親が雅君、周りの人がヘロヘロにやられていると言っていたよといっていた。アザを見せると本当だと言っていた。３回戦で審判が相手の反則技で後ろから</w:t>
      </w:r>
      <w:r w:rsidR="004016FA">
        <w:t>面を打たれたから</w:t>
      </w:r>
      <w:r w:rsidR="00DA5995">
        <w:t>１本負けですといわれて、美鈴が丘剣道クラブの保護者の人達が気にしないようにと言っていた。河口君が先発ででて延長戦で負けてくれた。ここ最近になってどういうことか気づいた。中学２年生</w:t>
      </w:r>
      <w:r w:rsidR="00A75FA1">
        <w:t>と中学３年生</w:t>
      </w:r>
      <w:r w:rsidR="00DA5995">
        <w:t>のときに同級生だったが、一回も話したことがない。</w:t>
      </w:r>
      <w:r w:rsidR="00A75FA1">
        <w:t>中学３年生のときは、修学旅行が同じ班だった。</w:t>
      </w:r>
      <w:r w:rsidR="00DA5995">
        <w:t>小学校６年生のときに南公民館で剣道クラブの食事会があり、このときに名前を覚えていないが、すごくきれいだなーと思って、生まれて初めて、家族以外の人に嫌がらせをしてしまった。シュークリームを隠して、気づかなかったら食べようとして、河口君のお母さんが、誰が取ったのと言うと、恥ずかしかったがすぐに私ですと言って返した。以外という表情をしていた。この女性は</w:t>
      </w:r>
      <w:r w:rsidR="00F0649A">
        <w:t>、</w:t>
      </w:r>
      <w:r w:rsidR="00DA5995">
        <w:t>中学校は広島女学院だった。</w:t>
      </w:r>
    </w:p>
    <w:p w:rsidR="00610B6B" w:rsidRDefault="00610B6B">
      <w:r>
        <w:t>YMCA</w:t>
      </w:r>
      <w:r>
        <w:t>のときもときどき、２時間かけて歩いて帰っていた。昼ご飯は食べていた。このときはほかほか亭やポプラで昼</w:t>
      </w:r>
      <w:r w:rsidR="008E1A00">
        <w:t>食を買っていた。このときも昼休憩で散歩していた。</w:t>
      </w:r>
      <w:r w:rsidR="008E1A00">
        <w:t>YMCA</w:t>
      </w:r>
      <w:r w:rsidR="008E1A00">
        <w:t>の帰りの時に</w:t>
      </w:r>
      <w:r>
        <w:t>デオデオで河村隆一のソロアルバムを探して買っていた。</w:t>
      </w:r>
      <w:r>
        <w:t>LUNA SEA</w:t>
      </w:r>
      <w:r>
        <w:t>が好きで</w:t>
      </w:r>
      <w:r>
        <w:t>CD</w:t>
      </w:r>
      <w:r>
        <w:t>ショップで１時間かけてアルバムを探しまくった。</w:t>
      </w:r>
    </w:p>
    <w:p w:rsidR="005C3079" w:rsidRDefault="00F56167">
      <w:r>
        <w:t>小学校２年生のときにヤマハ音楽教室に通っていた。いやでやめたら、高等学校のときに、姉たちが坂本龍一の曲を弾いているのを聴いて、自分でも弾きたくなった。このときに音を使わずに楽譜を読みなさいと教えてもらっていた。福山市に来て</w:t>
      </w:r>
      <w:r w:rsidR="00105AA5">
        <w:t>独学でハノンを練習して、</w:t>
      </w:r>
      <w:r w:rsidR="00105AA5">
        <w:t>SRS</w:t>
      </w:r>
      <w:r w:rsidR="00105AA5">
        <w:t>速読が出来だしたら、その後にスコラの音楽学校を見て、作曲できるようになった。</w:t>
      </w:r>
    </w:p>
    <w:p w:rsidR="00105AA5" w:rsidRDefault="00105AA5">
      <w:r>
        <w:t>福山市に来て福山市自動車学校で講習を受けて３ヶ月で免許証を取れた。ペーパーテストの勉強と実技が楽しくて、やるのがいやだなとはおもえなくて、ペーパーテストの成績がぐんぐん上がるし、先生達もいいし、凄く楽しくて免許証が取れた。このあとにろくでもないことが待ち受けていた。</w:t>
      </w:r>
    </w:p>
    <w:p w:rsidR="00105AA5" w:rsidRDefault="00105AA5"/>
    <w:p w:rsidR="00105AA5" w:rsidRDefault="00105AA5"/>
    <w:p w:rsidR="00105AA5" w:rsidRDefault="00105AA5"/>
    <w:p w:rsidR="00105AA5" w:rsidRDefault="00105AA5">
      <w:r>
        <w:t>美鈴が丘剣道クラブで久保田先生から山口君は教訓が分かっていないでしょうと言われた。父親と私の方が喧嘩していた。剣友会の横山先生が生徒と一緒に、親を大切にしようと強調して、はじめて、運動機能と精神機能は</w:t>
      </w:r>
      <w:r w:rsidR="00257F24">
        <w:t>これが原因で自分の症状がコントロールされている症状として現れていたと気づいた。</w:t>
      </w:r>
    </w:p>
    <w:p w:rsidR="00257F24" w:rsidRDefault="00257F24">
      <w:r>
        <w:t>結局、習い事は姉たちの影響でやり直した。</w:t>
      </w:r>
    </w:p>
    <w:p w:rsidR="00105AA5" w:rsidRDefault="00105AA5"/>
    <w:p w:rsidR="00105AA5" w:rsidRDefault="00105AA5">
      <w:r>
        <w:t>結局、勉強はハレルヤ学院から始めた。</w:t>
      </w:r>
      <w:r w:rsidR="00257F24">
        <w:t>勉強は、予習と復習、塾と学校とおもう。楽しいと続くし、やめるとあきる。楽しかったら続くと思う。</w:t>
      </w:r>
    </w:p>
    <w:p w:rsidR="002310E2" w:rsidRDefault="002310E2">
      <w:r>
        <w:t>結局、高等学校２年生から薬と食事のバランスが崩れて、暴飲暴食になった。それまでは、私を含めて家族全員マクロビオティックをしていたらしい。私だけそれを知らなかった。小学校の頃は</w:t>
      </w:r>
      <w:r w:rsidR="008D47E4">
        <w:t>ソフトボールと剣道と、水泳で水分をとらなくて、へろへろだった。たえきれずに、</w:t>
      </w:r>
      <w:r w:rsidR="008D47E4">
        <w:t>JA</w:t>
      </w:r>
      <w:r w:rsidR="008D47E4">
        <w:t>のオレンジジュースを飲んでいた。大姉も同じだった。大姉も堪えきれずにオレンジジュースを飲んでいた。大姉は五日市高等学校で、昼休憩で昼食を水だけにしていたらしい。次女の姉と父親、母親は昼食を取っていたらしい。</w:t>
      </w:r>
      <w:r w:rsidR="0020293A">
        <w:t>私は、高等学校は１年生までは何も取らなかったが、２年生になって、食事が暴飲暴食になった。太りだしたのは高校１年生のトリラフォンとワイパックスからだった。気づいてワイパックスだけ飲んでいた。トリラフォンを飲んでいたら大変なことになっていたと思う。副作用を先生に恥ずかしすぎていえなかった。言っていたら助かっていた。でもどの薬を飲んでいるのですかと聞かれて、ワイパックスだけというとよく気づいたねといっていた。他の先生に変えることが出来ずに、ずっと信頼して係っていた。富山大学では</w:t>
      </w:r>
      <w:r w:rsidR="0020293A">
        <w:rPr>
          <w:rFonts w:hint="eastAsia"/>
        </w:rPr>
        <w:t>pzc</w:t>
      </w:r>
      <w:r w:rsidR="0020293A">
        <w:rPr>
          <w:rFonts w:hint="eastAsia"/>
        </w:rPr>
        <w:t>をトリラフォンより弱い薬ですよと言われて飲んでいた。この薬は、前みたいに</w:t>
      </w:r>
      <w:r w:rsidR="00DE474A">
        <w:rPr>
          <w:rFonts w:hint="eastAsia"/>
        </w:rPr>
        <w:t>大変ではなかった。あとあと河</w:t>
      </w:r>
      <w:r w:rsidR="001C2612">
        <w:rPr>
          <w:rFonts w:hint="eastAsia"/>
        </w:rPr>
        <w:t>相先生と石岡先生からの話でカンナビナイトとわかった。レボトミン</w:t>
      </w:r>
      <w:r w:rsidR="00DE474A">
        <w:rPr>
          <w:rFonts w:hint="eastAsia"/>
        </w:rPr>
        <w:t>は凄く安全だった。拒否する理由などなかった。萬谷先生もこのような薬を出していた。脇本先生で、薬ではなく精神療法とコントロールされている状況だとわかって、今までの薬は大丈夫だったと分かった。</w:t>
      </w:r>
    </w:p>
    <w:p w:rsidR="00380032" w:rsidRDefault="001E5B02">
      <w:r>
        <w:rPr>
          <w:rFonts w:hint="eastAsia"/>
        </w:rPr>
        <w:t>e</w:t>
      </w:r>
      <w:r>
        <w:t>GFR</w:t>
      </w:r>
      <w:r>
        <w:t>は個体によって向き不向きがある。どのタイプかは血液検査で分かる。</w:t>
      </w:r>
      <w:r>
        <w:rPr>
          <w:rFonts w:hint="eastAsia"/>
        </w:rPr>
        <w:t>eGFR</w:t>
      </w:r>
      <w:r>
        <w:rPr>
          <w:rFonts w:hint="eastAsia"/>
        </w:rPr>
        <w:t>にクレアチニンを入れると、データが合っているかどうかが直感で分かる。この能力は僧侶の力である。</w:t>
      </w:r>
    </w:p>
    <w:p w:rsidR="009B3692" w:rsidRDefault="006A3EEA">
      <w:r>
        <w:t>アムロジピンとカンデサルタンは、ほとんどいい薬だ。</w:t>
      </w:r>
    </w:p>
    <w:p w:rsidR="00273F67" w:rsidRDefault="00273F67"/>
    <w:p w:rsidR="00273F67" w:rsidRDefault="00273F67">
      <w:r>
        <w:rPr>
          <w:rFonts w:hint="eastAsia"/>
        </w:rPr>
        <w:t>2006</w:t>
      </w:r>
      <w:r>
        <w:rPr>
          <w:rFonts w:hint="eastAsia"/>
        </w:rPr>
        <w:t>年に</w:t>
      </w:r>
      <w:r>
        <w:rPr>
          <w:rFonts w:hint="eastAsia"/>
        </w:rPr>
        <w:t>Z</w:t>
      </w:r>
      <w:r>
        <w:rPr>
          <w:rFonts w:hint="eastAsia"/>
        </w:rPr>
        <w:t>会の携帯電話のメールを登録していたのをハード過ぎるのでやめた。</w:t>
      </w:r>
    </w:p>
    <w:p w:rsidR="00B368A6" w:rsidRPr="00B368A6" w:rsidRDefault="00B368A6">
      <w:pPr>
        <w:rPr>
          <w:rFonts w:hint="eastAsia"/>
        </w:rPr>
      </w:pPr>
      <w:r>
        <w:t>このときから</w:t>
      </w:r>
      <w:r>
        <w:rPr>
          <w:rFonts w:hint="eastAsia"/>
        </w:rPr>
        <w:t>Z</w:t>
      </w:r>
      <w:r>
        <w:rPr>
          <w:rFonts w:hint="eastAsia"/>
        </w:rPr>
        <w:t>会の添削問題を</w:t>
      </w:r>
      <w:r>
        <w:rPr>
          <w:rFonts w:hint="eastAsia"/>
        </w:rPr>
        <w:t>SRS</w:t>
      </w:r>
      <w:r>
        <w:rPr>
          <w:rFonts w:hint="eastAsia"/>
        </w:rPr>
        <w:t>速読の能力で音読して解いていた。</w:t>
      </w:r>
      <w:r>
        <w:rPr>
          <w:rFonts w:hint="eastAsia"/>
        </w:rPr>
        <w:t>2005</w:t>
      </w:r>
      <w:r>
        <w:rPr>
          <w:rFonts w:hint="eastAsia"/>
        </w:rPr>
        <w:t>年からの添削問題を</w:t>
      </w:r>
      <w:r>
        <w:rPr>
          <w:rFonts w:hint="eastAsia"/>
        </w:rPr>
        <w:t>2006</w:t>
      </w:r>
      <w:r>
        <w:rPr>
          <w:rFonts w:hint="eastAsia"/>
        </w:rPr>
        <w:t>年の途中までで解いていた。</w:t>
      </w:r>
      <w:r>
        <w:rPr>
          <w:rFonts w:hint="eastAsia"/>
        </w:rPr>
        <w:t>2004</w:t>
      </w:r>
      <w:r>
        <w:rPr>
          <w:rFonts w:hint="eastAsia"/>
        </w:rPr>
        <w:t>年も入っている。</w:t>
      </w:r>
      <w:r w:rsidR="00751EF0">
        <w:rPr>
          <w:rFonts w:hint="eastAsia"/>
        </w:rPr>
        <w:t>特に物理学を勉強していた。</w:t>
      </w:r>
      <w:bookmarkStart w:id="0" w:name="_GoBack"/>
      <w:bookmarkEnd w:id="0"/>
    </w:p>
    <w:p w:rsidR="00FA5BE5" w:rsidRPr="00105AA5" w:rsidRDefault="00273F67">
      <w:r>
        <w:rPr>
          <w:rFonts w:hint="eastAsia"/>
        </w:rPr>
        <w:t>2007</w:t>
      </w:r>
      <w:r>
        <w:rPr>
          <w:rFonts w:hint="eastAsia"/>
        </w:rPr>
        <w:t>年に電気通信大学を受験した。京都大学はとどかず、弘前大学は、家にリンゴを持ってくる人が、タイミングが悪く、すごく秋田美人に会いたくて行きたかったが、後おばあちゃんが東京は都会といっていたのを総合的に考えて、電気通信大学にした、山中泰子さんは、山中君はいやだったが、なんでこんなきれいな人が同じ名前なのかとも思っていた。</w:t>
      </w:r>
      <w:r w:rsidR="00FA5BE5">
        <w:rPr>
          <w:rFonts w:hint="eastAsia"/>
        </w:rPr>
        <w:t>電気通信大学の問題は、英語、数学、物理、化学の４科目だった</w:t>
      </w:r>
      <w:r w:rsidR="00FA5BE5">
        <w:t>。英語は、相対性理論の和訳の</w:t>
      </w:r>
      <w:r w:rsidR="00FA5BE5">
        <w:t>Reading</w:t>
      </w:r>
      <w:r w:rsidR="00FA5BE5">
        <w:t>で、あと、メン</w:t>
      </w:r>
      <w:r w:rsidR="00FA5BE5">
        <w:lastRenderedPageBreak/>
        <w:t>デレーエフの周期表の</w:t>
      </w:r>
      <w:r w:rsidR="00FA5BE5">
        <w:t>Ar</w:t>
      </w:r>
      <w:r w:rsidR="00FA5BE5">
        <w:t>の問題だった。作文はたばこと寮生活を題材にする問題だった。試験監督の性格を見て、寮生活を選んだ。</w:t>
      </w:r>
      <w:r w:rsidR="00FA5BE5">
        <w:t>Tiny</w:t>
      </w:r>
      <w:r w:rsidR="00FA5BE5">
        <w:t>だが大切だという内容の作文にした。数学は、置換積分と部分積分の使い方を間違えて解いた。物理学は電磁誘導の</w:t>
      </w:r>
      <w:r w:rsidR="000F6721">
        <w:t>問題だった。化学は、大学レベルだった。</w:t>
      </w:r>
      <w:r w:rsidR="008B734F">
        <w:t>最初の試験が始めるときに、試験監督が、発狂したらこのビニール袋に入れますよと言っていたのを自分に言われているかどうか分からなかったが、リスペリドンを頓服で飲みまくった。</w:t>
      </w:r>
      <w:r w:rsidR="000F6721">
        <w:t>2008</w:t>
      </w:r>
      <w:r w:rsidR="000F6721">
        <w:t>年の島根大学は</w:t>
      </w:r>
      <w:r w:rsidR="000F6721">
        <w:t>Ruby</w:t>
      </w:r>
      <w:r w:rsidR="000F6721">
        <w:t>にベタ惚れしていたのと万葉の社長が島根大学に講師にいっていたので受験した。</w:t>
      </w:r>
      <w:r w:rsidR="000F6721">
        <w:rPr>
          <w:rFonts w:hint="eastAsia"/>
        </w:rPr>
        <w:t>あと、現役のときに生命工学に行きたかったからだ。生命工学は届かずに物質工学科で受けた。物理学で受けた。</w:t>
      </w:r>
      <w:r w:rsidR="000F6721">
        <w:rPr>
          <w:rFonts w:hint="eastAsia"/>
        </w:rPr>
        <w:t>2</w:t>
      </w:r>
      <w:r w:rsidR="000F6721">
        <w:t>009</w:t>
      </w:r>
      <w:r w:rsidR="000F6721">
        <w:t>年の富山県立大学は、現役のときに受けたかったのと、</w:t>
      </w:r>
      <w:r w:rsidR="00BA313F">
        <w:t>富山大学を受験するときに泊まった</w:t>
      </w:r>
      <w:r w:rsidR="00BA313F">
        <w:t>Excel</w:t>
      </w:r>
      <w:r w:rsidR="00BA313F">
        <w:t>のホテルで、富山県立大学の送迎のプリントを見ていたと、</w:t>
      </w:r>
      <w:r w:rsidR="000F6721">
        <w:t>ブレインインターフェースを専門としていたので選んだ。第一工業大学工学部・航空宇宙工学科を選んだのは、現役のときに好きだったからだ。この</w:t>
      </w:r>
      <w:r w:rsidR="000F6721">
        <w:rPr>
          <w:rFonts w:hint="eastAsia"/>
        </w:rPr>
        <w:t>2007</w:t>
      </w:r>
      <w:r w:rsidR="000F6721">
        <w:rPr>
          <w:rFonts w:hint="eastAsia"/>
        </w:rPr>
        <w:t>年から</w:t>
      </w:r>
      <w:r w:rsidR="000F6721">
        <w:rPr>
          <w:rFonts w:hint="eastAsia"/>
        </w:rPr>
        <w:t>2009</w:t>
      </w:r>
      <w:r w:rsidR="000F6721">
        <w:rPr>
          <w:rFonts w:hint="eastAsia"/>
        </w:rPr>
        <w:t>年の大学受験は、富山大学はセンターリサーチがとどかなかった。</w:t>
      </w:r>
    </w:p>
    <w:sectPr w:rsidR="00FA5BE5" w:rsidRPr="00105AA5">
      <w:pgSz w:w="11906" w:h="16838"/>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0711D" w:rsidRDefault="00D0711D" w:rsidP="00D1738D">
      <w:r>
        <w:separator/>
      </w:r>
    </w:p>
  </w:endnote>
  <w:endnote w:type="continuationSeparator" w:id="0">
    <w:p w:rsidR="00D0711D" w:rsidRDefault="00D0711D" w:rsidP="00D173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0711D" w:rsidRDefault="00D0711D" w:rsidP="00D1738D">
      <w:r>
        <w:separator/>
      </w:r>
    </w:p>
  </w:footnote>
  <w:footnote w:type="continuationSeparator" w:id="0">
    <w:p w:rsidR="00D0711D" w:rsidRDefault="00D0711D" w:rsidP="00D173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attachedTemplate r:id="rId1"/>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0F79"/>
    <w:rsid w:val="000066C2"/>
    <w:rsid w:val="00033565"/>
    <w:rsid w:val="00092529"/>
    <w:rsid w:val="0009729F"/>
    <w:rsid w:val="000D20C8"/>
    <w:rsid w:val="000F6721"/>
    <w:rsid w:val="00105AA5"/>
    <w:rsid w:val="001C2612"/>
    <w:rsid w:val="001E5B02"/>
    <w:rsid w:val="0020293A"/>
    <w:rsid w:val="002310E2"/>
    <w:rsid w:val="00257F24"/>
    <w:rsid w:val="00273F67"/>
    <w:rsid w:val="00380032"/>
    <w:rsid w:val="00400AEF"/>
    <w:rsid w:val="004016FA"/>
    <w:rsid w:val="00442C85"/>
    <w:rsid w:val="004847D9"/>
    <w:rsid w:val="00574AB7"/>
    <w:rsid w:val="005B3C93"/>
    <w:rsid w:val="005C3079"/>
    <w:rsid w:val="005F470E"/>
    <w:rsid w:val="00610B6B"/>
    <w:rsid w:val="00641BC9"/>
    <w:rsid w:val="006A3095"/>
    <w:rsid w:val="006A3EEA"/>
    <w:rsid w:val="00751A05"/>
    <w:rsid w:val="00751EF0"/>
    <w:rsid w:val="008B734F"/>
    <w:rsid w:val="008D47E4"/>
    <w:rsid w:val="008E1A00"/>
    <w:rsid w:val="008E5B03"/>
    <w:rsid w:val="008F688B"/>
    <w:rsid w:val="00900F79"/>
    <w:rsid w:val="009B3692"/>
    <w:rsid w:val="009C5811"/>
    <w:rsid w:val="00A351DA"/>
    <w:rsid w:val="00A75FA1"/>
    <w:rsid w:val="00B2730B"/>
    <w:rsid w:val="00B368A6"/>
    <w:rsid w:val="00BA313F"/>
    <w:rsid w:val="00C142C4"/>
    <w:rsid w:val="00C16FDF"/>
    <w:rsid w:val="00C17648"/>
    <w:rsid w:val="00C41A8B"/>
    <w:rsid w:val="00C67548"/>
    <w:rsid w:val="00C81624"/>
    <w:rsid w:val="00CE7DB5"/>
    <w:rsid w:val="00D0711D"/>
    <w:rsid w:val="00D1738D"/>
    <w:rsid w:val="00D6329E"/>
    <w:rsid w:val="00D97380"/>
    <w:rsid w:val="00DA5995"/>
    <w:rsid w:val="00DC1614"/>
    <w:rsid w:val="00DE474A"/>
    <w:rsid w:val="00E117D9"/>
    <w:rsid w:val="00E22078"/>
    <w:rsid w:val="00EA03F5"/>
    <w:rsid w:val="00F0649A"/>
    <w:rsid w:val="00F10E0C"/>
    <w:rsid w:val="00F47EBC"/>
    <w:rsid w:val="00F56167"/>
    <w:rsid w:val="00F83CC2"/>
    <w:rsid w:val="00FA5BE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76593B17-6BA0-40CF-BAA3-8035ADB84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pPr>
      <w:keepNext/>
      <w:outlineLvl w:val="0"/>
    </w:pPr>
    <w:rPr>
      <w:rFonts w:asciiTheme="majorHAnsi" w:eastAsiaTheme="majorEastAsia" w:hAnsiTheme="majorHAnsi" w:cstheme="majorBidi"/>
      <w:sz w:val="24"/>
      <w:szCs w:val="24"/>
    </w:rPr>
  </w:style>
  <w:style w:type="paragraph" w:styleId="2">
    <w:name w:val="heading 2"/>
    <w:basedOn w:val="a"/>
    <w:next w:val="a"/>
    <w:link w:val="20"/>
    <w:uiPriority w:val="9"/>
    <w:unhideWhenUsed/>
    <w:qFormat/>
    <w:pPr>
      <w:keepNext/>
      <w:outlineLvl w:val="1"/>
    </w:pPr>
    <w:rPr>
      <w:rFonts w:asciiTheme="majorHAnsi" w:eastAsiaTheme="majorEastAsia" w:hAnsiTheme="majorHAnsi" w:cstheme="majorBidi"/>
    </w:rPr>
  </w:style>
  <w:style w:type="paragraph" w:styleId="3">
    <w:name w:val="heading 3"/>
    <w:basedOn w:val="a"/>
    <w:next w:val="a"/>
    <w:link w:val="30"/>
    <w:uiPriority w:val="9"/>
    <w:unhideWhenUsed/>
    <w:qFormat/>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unhideWhenUsed/>
    <w:qFormat/>
    <w:pPr>
      <w:keepNext/>
      <w:ind w:leftChars="400" w:left="400"/>
      <w:outlineLvl w:val="3"/>
    </w:pPr>
    <w:rPr>
      <w:b/>
      <w:bCs/>
    </w:rPr>
  </w:style>
  <w:style w:type="paragraph" w:styleId="5">
    <w:name w:val="heading 5"/>
    <w:basedOn w:val="a"/>
    <w:next w:val="a"/>
    <w:link w:val="50"/>
    <w:uiPriority w:val="9"/>
    <w:unhideWhenUsed/>
    <w:qFormat/>
    <w:pPr>
      <w:keepNext/>
      <w:ind w:leftChars="800" w:left="800"/>
      <w:outlineLvl w:val="4"/>
    </w:pPr>
    <w:rPr>
      <w:rFonts w:asciiTheme="majorHAnsi" w:eastAsiaTheme="majorEastAsia" w:hAnsiTheme="majorHAnsi" w:cstheme="majorBidi"/>
    </w:rPr>
  </w:style>
  <w:style w:type="paragraph" w:styleId="6">
    <w:name w:val="heading 6"/>
    <w:basedOn w:val="a"/>
    <w:next w:val="a"/>
    <w:link w:val="60"/>
    <w:uiPriority w:val="9"/>
    <w:unhideWhenUsed/>
    <w:qFormat/>
    <w:pPr>
      <w:keepNext/>
      <w:ind w:leftChars="800" w:left="800"/>
      <w:outlineLvl w:val="5"/>
    </w:pPr>
    <w:rPr>
      <w:b/>
      <w:bCs/>
    </w:rPr>
  </w:style>
  <w:style w:type="paragraph" w:styleId="7">
    <w:name w:val="heading 7"/>
    <w:basedOn w:val="a"/>
    <w:next w:val="a"/>
    <w:link w:val="70"/>
    <w:uiPriority w:val="9"/>
    <w:unhideWhenUsed/>
    <w:qFormat/>
    <w:pPr>
      <w:keepNext/>
      <w:ind w:leftChars="800" w:left="800"/>
      <w:outlineLvl w:val="6"/>
    </w:pPr>
  </w:style>
  <w:style w:type="paragraph" w:styleId="8">
    <w:name w:val="heading 8"/>
    <w:basedOn w:val="a"/>
    <w:next w:val="a"/>
    <w:link w:val="80"/>
    <w:uiPriority w:val="9"/>
    <w:unhideWhenUsed/>
    <w:qFormat/>
    <w:pPr>
      <w:keepNext/>
      <w:ind w:leftChars="1200" w:left="1200"/>
      <w:outlineLvl w:val="7"/>
    </w:pPr>
  </w:style>
  <w:style w:type="paragraph" w:styleId="9">
    <w:name w:val="heading 9"/>
    <w:basedOn w:val="a"/>
    <w:next w:val="a"/>
    <w:link w:val="90"/>
    <w:uiPriority w:val="9"/>
    <w:unhideWhenUsed/>
    <w:qFormat/>
    <w:pPr>
      <w:keepNext/>
      <w:ind w:leftChars="1200" w:left="1200"/>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Pr>
      <w:rFonts w:asciiTheme="majorHAnsi" w:eastAsiaTheme="majorEastAsia" w:hAnsiTheme="majorHAnsi" w:cstheme="majorBidi"/>
      <w:sz w:val="24"/>
      <w:szCs w:val="24"/>
    </w:rPr>
  </w:style>
  <w:style w:type="character" w:customStyle="1" w:styleId="20">
    <w:name w:val="見出し 2 (文字)"/>
    <w:basedOn w:val="a0"/>
    <w:link w:val="2"/>
    <w:uiPriority w:val="9"/>
    <w:rPr>
      <w:rFonts w:asciiTheme="majorHAnsi" w:eastAsiaTheme="majorEastAsia" w:hAnsiTheme="majorHAnsi" w:cstheme="majorBidi"/>
    </w:rPr>
  </w:style>
  <w:style w:type="character" w:customStyle="1" w:styleId="30">
    <w:name w:val="見出し 3 (文字)"/>
    <w:basedOn w:val="a0"/>
    <w:link w:val="3"/>
    <w:uiPriority w:val="9"/>
    <w:rPr>
      <w:rFonts w:asciiTheme="majorHAnsi" w:eastAsiaTheme="majorEastAsia" w:hAnsiTheme="majorHAnsi" w:cstheme="majorBidi"/>
    </w:rPr>
  </w:style>
  <w:style w:type="character" w:customStyle="1" w:styleId="40">
    <w:name w:val="見出し 4 (文字)"/>
    <w:basedOn w:val="a0"/>
    <w:link w:val="4"/>
    <w:uiPriority w:val="9"/>
    <w:rPr>
      <w:b/>
      <w:bCs/>
    </w:rPr>
  </w:style>
  <w:style w:type="character" w:customStyle="1" w:styleId="50">
    <w:name w:val="見出し 5 (文字)"/>
    <w:basedOn w:val="a0"/>
    <w:link w:val="5"/>
    <w:uiPriority w:val="9"/>
    <w:rPr>
      <w:rFonts w:asciiTheme="majorHAnsi" w:eastAsiaTheme="majorEastAsia" w:hAnsiTheme="majorHAnsi" w:cstheme="majorBidi"/>
    </w:rPr>
  </w:style>
  <w:style w:type="character" w:customStyle="1" w:styleId="60">
    <w:name w:val="見出し 6 (文字)"/>
    <w:basedOn w:val="a0"/>
    <w:link w:val="6"/>
    <w:uiPriority w:val="9"/>
    <w:rPr>
      <w:b/>
      <w:bCs/>
    </w:rPr>
  </w:style>
  <w:style w:type="character" w:customStyle="1" w:styleId="70">
    <w:name w:val="見出し 7 (文字)"/>
    <w:basedOn w:val="a0"/>
    <w:link w:val="7"/>
    <w:uiPriority w:val="9"/>
  </w:style>
  <w:style w:type="character" w:customStyle="1" w:styleId="80">
    <w:name w:val="見出し 8 (文字)"/>
    <w:basedOn w:val="a0"/>
    <w:link w:val="8"/>
    <w:uiPriority w:val="9"/>
  </w:style>
  <w:style w:type="character" w:customStyle="1" w:styleId="90">
    <w:name w:val="見出し 9 (文字)"/>
    <w:basedOn w:val="a0"/>
    <w:link w:val="9"/>
    <w:uiPriority w:val="9"/>
  </w:style>
  <w:style w:type="paragraph" w:styleId="a3">
    <w:name w:val="Title"/>
    <w:basedOn w:val="a"/>
    <w:next w:val="a"/>
    <w:link w:val="a4"/>
    <w:uiPriority w:val="10"/>
    <w:qFormat/>
    <w:pPr>
      <w:spacing w:before="240" w:after="120"/>
      <w:jc w:val="center"/>
      <w:outlineLvl w:val="0"/>
    </w:pPr>
    <w:rPr>
      <w:rFonts w:asciiTheme="majorHAnsi" w:eastAsia="ＭＳ ゴシック" w:hAnsiTheme="majorHAnsi" w:cstheme="majorBidi"/>
      <w:sz w:val="32"/>
      <w:szCs w:val="32"/>
    </w:rPr>
  </w:style>
  <w:style w:type="character" w:customStyle="1" w:styleId="a4">
    <w:name w:val="表題 (文字)"/>
    <w:basedOn w:val="a0"/>
    <w:link w:val="a3"/>
    <w:uiPriority w:val="10"/>
    <w:rPr>
      <w:rFonts w:asciiTheme="majorHAnsi" w:eastAsia="ＭＳ ゴシック" w:hAnsiTheme="majorHAnsi" w:cstheme="majorBidi"/>
      <w:sz w:val="32"/>
      <w:szCs w:val="32"/>
    </w:rPr>
  </w:style>
  <w:style w:type="paragraph" w:styleId="a5">
    <w:name w:val="Subtitle"/>
    <w:basedOn w:val="a"/>
    <w:next w:val="a"/>
    <w:link w:val="a6"/>
    <w:uiPriority w:val="11"/>
    <w:qFormat/>
    <w:pPr>
      <w:jc w:val="center"/>
      <w:outlineLvl w:val="1"/>
    </w:pPr>
    <w:rPr>
      <w:rFonts w:asciiTheme="majorHAnsi" w:eastAsia="ＭＳ ゴシック" w:hAnsiTheme="majorHAnsi" w:cstheme="majorBidi"/>
      <w:sz w:val="24"/>
      <w:szCs w:val="24"/>
    </w:rPr>
  </w:style>
  <w:style w:type="character" w:customStyle="1" w:styleId="a6">
    <w:name w:val="副題 (文字)"/>
    <w:basedOn w:val="a0"/>
    <w:link w:val="a5"/>
    <w:uiPriority w:val="11"/>
    <w:rPr>
      <w:rFonts w:asciiTheme="majorHAnsi" w:eastAsia="ＭＳ ゴシック" w:hAnsiTheme="majorHAnsi" w:cstheme="majorBidi"/>
      <w:sz w:val="24"/>
      <w:szCs w:val="24"/>
    </w:rPr>
  </w:style>
  <w:style w:type="character" w:styleId="a7">
    <w:name w:val="Subtle Emphasis"/>
    <w:basedOn w:val="a0"/>
    <w:uiPriority w:val="19"/>
    <w:qFormat/>
    <w:rPr>
      <w:i/>
      <w:iCs/>
      <w:color w:val="808080" w:themeColor="text1" w:themeTint="7F"/>
    </w:rPr>
  </w:style>
  <w:style w:type="character" w:styleId="a8">
    <w:name w:val="Emphasis"/>
    <w:basedOn w:val="a0"/>
    <w:uiPriority w:val="20"/>
    <w:qFormat/>
    <w:rPr>
      <w:i/>
      <w:iCs/>
    </w:rPr>
  </w:style>
  <w:style w:type="character" w:styleId="21">
    <w:name w:val="Intense Emphasis"/>
    <w:basedOn w:val="a0"/>
    <w:uiPriority w:val="21"/>
    <w:qFormat/>
    <w:rPr>
      <w:b/>
      <w:bCs/>
      <w:i/>
      <w:iCs/>
      <w:color w:val="4F81BD" w:themeColor="accent1"/>
    </w:rPr>
  </w:style>
  <w:style w:type="character" w:styleId="a9">
    <w:name w:val="Strong"/>
    <w:basedOn w:val="a0"/>
    <w:uiPriority w:val="22"/>
    <w:qFormat/>
    <w:rPr>
      <w:b/>
      <w:bCs/>
    </w:rPr>
  </w:style>
  <w:style w:type="paragraph" w:styleId="aa">
    <w:name w:val="Quote"/>
    <w:basedOn w:val="a"/>
    <w:next w:val="a"/>
    <w:link w:val="ab"/>
    <w:uiPriority w:val="29"/>
    <w:qFormat/>
    <w:rPr>
      <w:i/>
      <w:iCs/>
      <w:color w:val="000000" w:themeColor="text1"/>
    </w:rPr>
  </w:style>
  <w:style w:type="character" w:customStyle="1" w:styleId="ab">
    <w:name w:val="引用文 (文字)"/>
    <w:basedOn w:val="a0"/>
    <w:link w:val="aa"/>
    <w:uiPriority w:val="29"/>
    <w:rPr>
      <w:i/>
      <w:iCs/>
      <w:color w:val="000000" w:themeColor="text1"/>
    </w:rPr>
  </w:style>
  <w:style w:type="paragraph" w:styleId="22">
    <w:name w:val="Intense Quote"/>
    <w:basedOn w:val="a"/>
    <w:next w:val="a"/>
    <w:link w:val="2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23">
    <w:name w:val="引用文 2 (文字)"/>
    <w:basedOn w:val="a0"/>
    <w:link w:val="22"/>
    <w:uiPriority w:val="30"/>
    <w:rPr>
      <w:b/>
      <w:bCs/>
      <w:i/>
      <w:iCs/>
      <w:color w:val="4F81BD" w:themeColor="accent1"/>
    </w:rPr>
  </w:style>
  <w:style w:type="character" w:styleId="ac">
    <w:name w:val="Subtle Reference"/>
    <w:basedOn w:val="a0"/>
    <w:uiPriority w:val="31"/>
    <w:qFormat/>
    <w:rPr>
      <w:smallCaps/>
      <w:color w:val="C0504D" w:themeColor="accent2"/>
      <w:u w:val="single"/>
    </w:rPr>
  </w:style>
  <w:style w:type="character" w:styleId="24">
    <w:name w:val="Intense Reference"/>
    <w:basedOn w:val="a0"/>
    <w:uiPriority w:val="32"/>
    <w:qFormat/>
    <w:rPr>
      <w:b/>
      <w:bCs/>
      <w:smallCaps/>
      <w:color w:val="C0504D" w:themeColor="accent2"/>
      <w:spacing w:val="5"/>
      <w:u w:val="single"/>
    </w:rPr>
  </w:style>
  <w:style w:type="character" w:styleId="ad">
    <w:name w:val="Book Title"/>
    <w:basedOn w:val="a0"/>
    <w:uiPriority w:val="33"/>
    <w:qFormat/>
    <w:rPr>
      <w:b/>
      <w:bCs/>
      <w:smallCaps/>
      <w:spacing w:val="5"/>
    </w:rPr>
  </w:style>
  <w:style w:type="paragraph" w:styleId="ae">
    <w:name w:val="List Paragraph"/>
    <w:basedOn w:val="a"/>
    <w:uiPriority w:val="34"/>
    <w:qFormat/>
    <w:pPr>
      <w:ind w:leftChars="400" w:left="840"/>
    </w:pPr>
  </w:style>
  <w:style w:type="character" w:styleId="af">
    <w:name w:val="Hyperlink"/>
    <w:basedOn w:val="a0"/>
    <w:uiPriority w:val="99"/>
    <w:unhideWhenUsed/>
    <w:rPr>
      <w:color w:val="0000FF" w:themeColor="hyperlink"/>
      <w:u w:val="single"/>
    </w:rPr>
  </w:style>
  <w:style w:type="character" w:styleId="af0">
    <w:name w:val="FollowedHyperlink"/>
    <w:basedOn w:val="a0"/>
    <w:uiPriority w:val="99"/>
    <w:unhideWhenUsed/>
    <w:rPr>
      <w:color w:val="800080" w:themeColor="followedHyperlink"/>
      <w:u w:val="single"/>
    </w:rPr>
  </w:style>
  <w:style w:type="paragraph" w:styleId="af1">
    <w:name w:val="header"/>
    <w:basedOn w:val="a"/>
    <w:link w:val="af2"/>
    <w:uiPriority w:val="99"/>
    <w:unhideWhenUsed/>
    <w:rsid w:val="00D1738D"/>
    <w:pPr>
      <w:tabs>
        <w:tab w:val="center" w:pos="4252"/>
        <w:tab w:val="right" w:pos="8504"/>
      </w:tabs>
      <w:snapToGrid w:val="0"/>
    </w:pPr>
  </w:style>
  <w:style w:type="character" w:customStyle="1" w:styleId="af2">
    <w:name w:val="ヘッダー (文字)"/>
    <w:basedOn w:val="a0"/>
    <w:link w:val="af1"/>
    <w:uiPriority w:val="99"/>
    <w:rsid w:val="00D1738D"/>
  </w:style>
  <w:style w:type="paragraph" w:styleId="af3">
    <w:name w:val="footer"/>
    <w:basedOn w:val="a"/>
    <w:link w:val="af4"/>
    <w:uiPriority w:val="99"/>
    <w:unhideWhenUsed/>
    <w:rsid w:val="00D1738D"/>
    <w:pPr>
      <w:tabs>
        <w:tab w:val="center" w:pos="4252"/>
        <w:tab w:val="right" w:pos="8504"/>
      </w:tabs>
      <w:snapToGrid w:val="0"/>
    </w:pPr>
  </w:style>
  <w:style w:type="character" w:customStyle="1" w:styleId="af4">
    <w:name w:val="フッター (文字)"/>
    <w:basedOn w:val="a0"/>
    <w:link w:val="af3"/>
    <w:uiPriority w:val="99"/>
    <w:rsid w:val="00D173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2015\Root\Templates\1041\Word%202010%20loo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Word 2010 look.dotx</Template>
  <TotalTime>194</TotalTime>
  <Pages>4</Pages>
  <Words>722</Words>
  <Characters>4120</Characters>
  <Application>Microsoft Office Word</Application>
  <DocSecurity>0</DocSecurity>
  <Lines>34</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41</cp:revision>
  <dcterms:created xsi:type="dcterms:W3CDTF">2020-09-25T09:20:00Z</dcterms:created>
  <dcterms:modified xsi:type="dcterms:W3CDTF">2020-09-27T00:56:00Z</dcterms:modified>
</cp:coreProperties>
</file>