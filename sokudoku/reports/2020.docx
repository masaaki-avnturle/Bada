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5E0997" w:rsidTr="005E0997">
        <w:tc>
          <w:tcPr>
            <w:tcW w:w="1288" w:type="dxa"/>
          </w:tcPr>
          <w:p w:rsidR="005E0997" w:rsidRDefault="005E0997">
            <w:r>
              <w:t>2020/05/27</w:t>
            </w:r>
          </w:p>
          <w:p w:rsidR="00BF74C1" w:rsidRDefault="00BF74C1">
            <w:r>
              <w:t>水曜</w:t>
            </w:r>
          </w:p>
        </w:tc>
        <w:tc>
          <w:tcPr>
            <w:tcW w:w="1288" w:type="dxa"/>
          </w:tcPr>
          <w:p w:rsidR="005E0997" w:rsidRDefault="005E0997">
            <w:r>
              <w:t>2020</w:t>
            </w:r>
            <w:r>
              <w:t>年</w:t>
            </w:r>
            <w:r>
              <w:t>5</w:t>
            </w:r>
            <w:r>
              <w:t>月</w:t>
            </w:r>
            <w:r>
              <w:t>28</w:t>
            </w:r>
            <w:r>
              <w:t>日</w:t>
            </w:r>
            <w:r w:rsidR="00BF74C1">
              <w:t>木曜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2020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29</w:t>
            </w:r>
            <w:r>
              <w:rPr>
                <w:rFonts w:hint="eastAsia"/>
              </w:rPr>
              <w:t>日</w:t>
            </w:r>
            <w:r w:rsidR="00BF74C1">
              <w:rPr>
                <w:rFonts w:hint="eastAsia"/>
              </w:rPr>
              <w:t>金曜</w:t>
            </w:r>
          </w:p>
        </w:tc>
        <w:tc>
          <w:tcPr>
            <w:tcW w:w="1288" w:type="dxa"/>
          </w:tcPr>
          <w:p w:rsidR="005E0997" w:rsidRDefault="005E0997">
            <w:r>
              <w:t>5</w:t>
            </w:r>
            <w:r>
              <w:t>月</w:t>
            </w:r>
            <w:r>
              <w:t>30</w:t>
            </w:r>
            <w:r>
              <w:t>日</w:t>
            </w:r>
          </w:p>
          <w:p w:rsidR="00BF74C1" w:rsidRDefault="00BF74C1">
            <w:r>
              <w:t>土曜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31</w:t>
            </w:r>
            <w:r>
              <w:rPr>
                <w:rFonts w:hint="eastAsia"/>
              </w:rPr>
              <w:t>日</w:t>
            </w:r>
          </w:p>
          <w:p w:rsidR="00BF74C1" w:rsidRDefault="00BF74C1">
            <w:r>
              <w:t>日曜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月１日</w:t>
            </w:r>
          </w:p>
          <w:p w:rsidR="00BF74C1" w:rsidRDefault="00BF74C1">
            <w:r>
              <w:t>月曜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６月２日</w:t>
            </w:r>
          </w:p>
          <w:p w:rsidR="005E0997" w:rsidRDefault="00BF74C1">
            <w:r>
              <w:rPr>
                <w:rFonts w:hint="eastAsia"/>
              </w:rPr>
              <w:t>火曜</w:t>
            </w:r>
          </w:p>
        </w:tc>
      </w:tr>
      <w:tr w:rsidR="005E0997" w:rsidTr="005E0997">
        <w:tc>
          <w:tcPr>
            <w:tcW w:w="1288" w:type="dxa"/>
          </w:tcPr>
          <w:p w:rsidR="005E0997" w:rsidRDefault="005E0997">
            <w:r>
              <w:t>味噌汁</w:t>
            </w:r>
          </w:p>
          <w:p w:rsidR="00D4008D" w:rsidRDefault="00D4008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5E0997" w:rsidRDefault="005E0997">
            <w:r>
              <w:t>味噌汁</w:t>
            </w:r>
          </w:p>
          <w:p w:rsidR="00D4008D" w:rsidRDefault="00D4008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5E0997" w:rsidRDefault="005E0997">
            <w:r>
              <w:t>味噌汁</w:t>
            </w:r>
          </w:p>
          <w:p w:rsidR="00D4008D" w:rsidRDefault="00D4008D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5E0997" w:rsidRDefault="005E0997">
            <w:r>
              <w:t>味噌汁</w:t>
            </w:r>
          </w:p>
          <w:p w:rsidR="000A0ABF" w:rsidRDefault="000A0AB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5E0997" w:rsidRDefault="005E0997">
            <w:r>
              <w:t>味噌汁</w:t>
            </w:r>
          </w:p>
          <w:p w:rsidR="000A0ABF" w:rsidRDefault="000A0AB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5E0997" w:rsidRDefault="005E0997">
            <w:r>
              <w:t>味噌汁</w:t>
            </w:r>
          </w:p>
          <w:p w:rsidR="000A0ABF" w:rsidRDefault="000A0AB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5E0997" w:rsidRDefault="005E0997">
            <w:r>
              <w:t>味噌汁</w:t>
            </w:r>
          </w:p>
          <w:p w:rsidR="005E0997" w:rsidRDefault="00AC13BB">
            <w:r>
              <w:rPr>
                <w:rFonts w:asciiTheme="minorEastAsia" w:hAnsiTheme="minorEastAsia" w:hint="eastAsia"/>
              </w:rPr>
              <w:t>×</w:t>
            </w:r>
          </w:p>
        </w:tc>
      </w:tr>
      <w:tr w:rsidR="005E0997" w:rsidTr="005E0997">
        <w:tc>
          <w:tcPr>
            <w:tcW w:w="1288" w:type="dxa"/>
          </w:tcPr>
          <w:p w:rsidR="005E0997" w:rsidRDefault="005E0997">
            <w: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t>弁当</w:t>
            </w:r>
          </w:p>
        </w:tc>
      </w:tr>
      <w:tr w:rsidR="005E0997" w:rsidTr="005E0997">
        <w:tc>
          <w:tcPr>
            <w:tcW w:w="1288" w:type="dxa"/>
          </w:tcPr>
          <w:p w:rsidR="005E0997" w:rsidRDefault="005E0997">
            <w: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t>弁当</w:t>
            </w:r>
          </w:p>
        </w:tc>
        <w:tc>
          <w:tcPr>
            <w:tcW w:w="1288" w:type="dxa"/>
          </w:tcPr>
          <w:p w:rsidR="000A0ABF" w:rsidRDefault="005E0997">
            <w:r>
              <w:t>大根と鶏肉の煮物</w:t>
            </w:r>
          </w:p>
          <w:p w:rsidR="005E0997" w:rsidRDefault="000A0ABF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5E0997" w:rsidRDefault="005E0997">
            <w:r>
              <w:t>豚肉生姜焼き</w:t>
            </w:r>
          </w:p>
          <w:p w:rsidR="000A0ABF" w:rsidRDefault="000A0ABF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5E0997" w:rsidRDefault="005E0997">
            <w: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t>弁当</w:t>
            </w:r>
          </w:p>
        </w:tc>
      </w:tr>
    </w:tbl>
    <w:p w:rsidR="009D6212" w:rsidRDefault="009D6212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5E0997" w:rsidTr="005E0997"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６月３日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６月４日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６月５日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６月６日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６月７日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６月８日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６月９日</w:t>
            </w:r>
          </w:p>
        </w:tc>
      </w:tr>
      <w:tr w:rsidR="005E0997" w:rsidTr="005E0997"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味噌汁</w:t>
            </w:r>
            <w:r w:rsidR="00D918F4"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味噌汁</w:t>
            </w:r>
            <w:r w:rsidR="00D918F4"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味噌汁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味噌汁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味噌汁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味噌汁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味噌汁</w:t>
            </w:r>
          </w:p>
        </w:tc>
      </w:tr>
      <w:tr w:rsidR="005E0997" w:rsidTr="005E0997"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弁当</w:t>
            </w:r>
          </w:p>
        </w:tc>
      </w:tr>
      <w:tr w:rsidR="005E0997" w:rsidTr="005E0997"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弁当</w:t>
            </w:r>
          </w:p>
        </w:tc>
        <w:tc>
          <w:tcPr>
            <w:tcW w:w="1288" w:type="dxa"/>
          </w:tcPr>
          <w:p w:rsidR="005E0997" w:rsidRDefault="00BF74C1">
            <w:r>
              <w:rPr>
                <w:rFonts w:hint="eastAsia"/>
              </w:rPr>
              <w:t>弁当</w:t>
            </w:r>
          </w:p>
        </w:tc>
        <w:tc>
          <w:tcPr>
            <w:tcW w:w="1288" w:type="dxa"/>
          </w:tcPr>
          <w:p w:rsidR="005E0997" w:rsidRDefault="00494EA6">
            <w:r>
              <w:rPr>
                <w:rFonts w:hint="eastAsia"/>
              </w:rPr>
              <w:t>豚肉の生姜焼き</w:t>
            </w:r>
          </w:p>
          <w:p w:rsidR="0048446B" w:rsidRDefault="0048446B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494EA6" w:rsidRDefault="00494EA6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大根と鶏肉の煮物</w:t>
            </w:r>
          </w:p>
          <w:p w:rsidR="0048446B" w:rsidRDefault="0048446B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5E0997" w:rsidRDefault="00BF74C1">
            <w:r>
              <w:rPr>
                <w:rFonts w:hint="eastAsia"/>
              </w:rPr>
              <w:t>弁当</w:t>
            </w:r>
          </w:p>
        </w:tc>
        <w:tc>
          <w:tcPr>
            <w:tcW w:w="1288" w:type="dxa"/>
          </w:tcPr>
          <w:p w:rsidR="005E0997" w:rsidRDefault="00BF74C1">
            <w:r>
              <w:rPr>
                <w:rFonts w:hint="eastAsia"/>
              </w:rPr>
              <w:t>弁当</w:t>
            </w:r>
          </w:p>
        </w:tc>
      </w:tr>
    </w:tbl>
    <w:p w:rsidR="005E0997" w:rsidRDefault="005E0997"/>
    <w:p w:rsidR="00E33457" w:rsidRDefault="00E33457"/>
    <w:p w:rsidR="00E33457" w:rsidRDefault="00E33457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E33457" w:rsidTr="00E33457">
        <w:tc>
          <w:tcPr>
            <w:tcW w:w="1288" w:type="dxa"/>
          </w:tcPr>
          <w:p w:rsidR="00E33457" w:rsidRDefault="00494EA6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E33457" w:rsidRDefault="00494EA6"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E33457" w:rsidRDefault="00494EA6"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E33457" w:rsidRDefault="00494EA6"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E33457" w:rsidRDefault="00494EA6"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E33457" w:rsidRDefault="00494EA6"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E33457" w:rsidRDefault="00494EA6"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日</w:t>
            </w:r>
          </w:p>
        </w:tc>
      </w:tr>
      <w:tr w:rsidR="00E33457" w:rsidTr="00E33457"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</w:tr>
      <w:tr w:rsidR="00E33457" w:rsidTr="00E33457"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</w:tr>
      <w:tr w:rsidR="00E33457" w:rsidTr="00E33457"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494EA6">
            <w:r>
              <w:rPr>
                <w:rFonts w:hint="eastAsia"/>
              </w:rPr>
              <w:t>ぶりの照り焼き</w:t>
            </w:r>
          </w:p>
          <w:p w:rsidR="00494EA6" w:rsidRDefault="00494EA6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E33457" w:rsidRDefault="00494EA6">
            <w:r>
              <w:rPr>
                <w:rFonts w:hint="eastAsia"/>
              </w:rPr>
              <w:t>豚肉の生姜焼き</w:t>
            </w:r>
          </w:p>
          <w:p w:rsidR="00494EA6" w:rsidRDefault="00494EA6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</w:tr>
    </w:tbl>
    <w:p w:rsidR="00E33457" w:rsidRDefault="00E33457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494EA6" w:rsidTr="00494EA6">
        <w:tc>
          <w:tcPr>
            <w:tcW w:w="1288" w:type="dxa"/>
          </w:tcPr>
          <w:p w:rsidR="00494EA6" w:rsidRDefault="00494EA6"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494EA6" w:rsidRDefault="00494EA6"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494EA6" w:rsidRDefault="00494EA6">
            <w:r>
              <w:rPr>
                <w:rFonts w:hint="eastAsia"/>
              </w:rPr>
              <w:t>19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494EA6" w:rsidRDefault="00494EA6"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494EA6" w:rsidRDefault="00494EA6"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494EA6" w:rsidRDefault="00494EA6"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494EA6" w:rsidRDefault="00494EA6">
            <w:r>
              <w:rPr>
                <w:rFonts w:hint="eastAsia"/>
              </w:rPr>
              <w:t>23</w:t>
            </w:r>
            <w:r>
              <w:rPr>
                <w:rFonts w:hint="eastAsia"/>
              </w:rPr>
              <w:t>日</w:t>
            </w:r>
          </w:p>
        </w:tc>
      </w:tr>
      <w:tr w:rsidR="00494EA6" w:rsidTr="00494EA6">
        <w:tc>
          <w:tcPr>
            <w:tcW w:w="1288" w:type="dxa"/>
          </w:tcPr>
          <w:p w:rsidR="00494EA6" w:rsidRDefault="00494EA6"/>
        </w:tc>
        <w:tc>
          <w:tcPr>
            <w:tcW w:w="1288" w:type="dxa"/>
          </w:tcPr>
          <w:p w:rsidR="00494EA6" w:rsidRDefault="00494EA6">
            <w:r>
              <w:rPr>
                <w:rFonts w:hint="eastAsia"/>
              </w:rPr>
              <w:t>味噌汁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494EA6" w:rsidRDefault="00494EA6">
            <w:r>
              <w:rPr>
                <w:rFonts w:hint="eastAsia"/>
              </w:rPr>
              <w:t>味噌汁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494EA6" w:rsidRDefault="008D2BF6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494EA6" w:rsidRDefault="008D2BF6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494EA6" w:rsidRDefault="008D2BF6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494EA6" w:rsidRDefault="008D2BF6">
            <w:r>
              <w:rPr>
                <w:rFonts w:asciiTheme="minorEastAsia" w:hAnsiTheme="minorEastAsia" w:hint="eastAsia"/>
              </w:rPr>
              <w:t>○</w:t>
            </w:r>
          </w:p>
        </w:tc>
      </w:tr>
      <w:tr w:rsidR="00494EA6" w:rsidTr="00494EA6">
        <w:tc>
          <w:tcPr>
            <w:tcW w:w="1288" w:type="dxa"/>
          </w:tcPr>
          <w:p w:rsidR="00494EA6" w:rsidRDefault="00494EA6"/>
        </w:tc>
        <w:tc>
          <w:tcPr>
            <w:tcW w:w="1288" w:type="dxa"/>
          </w:tcPr>
          <w:p w:rsidR="00494EA6" w:rsidRDefault="00494EA6"/>
        </w:tc>
        <w:tc>
          <w:tcPr>
            <w:tcW w:w="1288" w:type="dxa"/>
          </w:tcPr>
          <w:p w:rsidR="00494EA6" w:rsidRDefault="00494EA6"/>
        </w:tc>
        <w:tc>
          <w:tcPr>
            <w:tcW w:w="1288" w:type="dxa"/>
          </w:tcPr>
          <w:p w:rsidR="00494EA6" w:rsidRDefault="00494EA6"/>
        </w:tc>
        <w:tc>
          <w:tcPr>
            <w:tcW w:w="1288" w:type="dxa"/>
          </w:tcPr>
          <w:p w:rsidR="00494EA6" w:rsidRDefault="00494EA6"/>
        </w:tc>
        <w:tc>
          <w:tcPr>
            <w:tcW w:w="1288" w:type="dxa"/>
          </w:tcPr>
          <w:p w:rsidR="00494EA6" w:rsidRDefault="00494EA6"/>
        </w:tc>
        <w:tc>
          <w:tcPr>
            <w:tcW w:w="1288" w:type="dxa"/>
          </w:tcPr>
          <w:p w:rsidR="00494EA6" w:rsidRDefault="00494EA6"/>
        </w:tc>
      </w:tr>
      <w:tr w:rsidR="00494EA6" w:rsidTr="00494EA6">
        <w:tc>
          <w:tcPr>
            <w:tcW w:w="1288" w:type="dxa"/>
          </w:tcPr>
          <w:p w:rsidR="00494EA6" w:rsidRDefault="00494EA6"/>
        </w:tc>
        <w:tc>
          <w:tcPr>
            <w:tcW w:w="1288" w:type="dxa"/>
          </w:tcPr>
          <w:p w:rsidR="00494EA6" w:rsidRDefault="00494EA6"/>
        </w:tc>
        <w:tc>
          <w:tcPr>
            <w:tcW w:w="1288" w:type="dxa"/>
          </w:tcPr>
          <w:p w:rsidR="00494EA6" w:rsidRDefault="00494EA6"/>
        </w:tc>
        <w:tc>
          <w:tcPr>
            <w:tcW w:w="1288" w:type="dxa"/>
          </w:tcPr>
          <w:p w:rsidR="00494EA6" w:rsidRDefault="008D2BF6">
            <w:r>
              <w:rPr>
                <w:rFonts w:hint="eastAsia"/>
              </w:rPr>
              <w:t>ぶりの照り焼き</w:t>
            </w:r>
          </w:p>
          <w:p w:rsidR="008D2BF6" w:rsidRDefault="008D2BF6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494EA6" w:rsidRDefault="008D2BF6">
            <w:r>
              <w:rPr>
                <w:rFonts w:hint="eastAsia"/>
              </w:rPr>
              <w:t>牛肉の煮物</w:t>
            </w:r>
          </w:p>
          <w:p w:rsidR="008D2BF6" w:rsidRDefault="008D2BF6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494EA6" w:rsidRDefault="00494EA6"/>
        </w:tc>
        <w:tc>
          <w:tcPr>
            <w:tcW w:w="1288" w:type="dxa"/>
          </w:tcPr>
          <w:p w:rsidR="00494EA6" w:rsidRDefault="00494EA6"/>
        </w:tc>
      </w:tr>
    </w:tbl>
    <w:p w:rsidR="00494EA6" w:rsidRDefault="00494EA6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8D2BF6" w:rsidTr="008D2BF6">
        <w:tc>
          <w:tcPr>
            <w:tcW w:w="1288" w:type="dxa"/>
          </w:tcPr>
          <w:p w:rsidR="008D2BF6" w:rsidRDefault="008D2BF6"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2BF6" w:rsidRDefault="00747C68"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2BF6" w:rsidRDefault="00747C68">
            <w:r>
              <w:rPr>
                <w:rFonts w:hint="eastAsia"/>
              </w:rPr>
              <w:t>26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2BF6" w:rsidRDefault="00747C68">
            <w:r>
              <w:rPr>
                <w:rFonts w:hint="eastAsia"/>
              </w:rPr>
              <w:t>27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2BF6" w:rsidRDefault="00747C68">
            <w:r>
              <w:rPr>
                <w:rFonts w:hint="eastAsia"/>
              </w:rPr>
              <w:t>28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2BF6" w:rsidRDefault="00747C68">
            <w:r>
              <w:rPr>
                <w:rFonts w:hint="eastAsia"/>
              </w:rPr>
              <w:t>29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2BF6" w:rsidRDefault="00747C68"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日</w:t>
            </w:r>
          </w:p>
        </w:tc>
      </w:tr>
      <w:tr w:rsidR="008D2BF6" w:rsidTr="008D2BF6">
        <w:tc>
          <w:tcPr>
            <w:tcW w:w="1288" w:type="dxa"/>
          </w:tcPr>
          <w:p w:rsidR="008D2BF6" w:rsidRDefault="008D2BF6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D2BF6" w:rsidRDefault="00B90E93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8D2BF6" w:rsidRDefault="00B90E93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8D2BF6" w:rsidRDefault="00B90E93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D2BF6" w:rsidRDefault="00B90E93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D2BF6" w:rsidRDefault="00B90E93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D2BF6" w:rsidRDefault="0045747B">
            <w:r>
              <w:rPr>
                <w:rFonts w:asciiTheme="minorEastAsia" w:hAnsiTheme="minorEastAsia" w:hint="eastAsia"/>
              </w:rPr>
              <w:t>○</w:t>
            </w:r>
          </w:p>
        </w:tc>
      </w:tr>
      <w:tr w:rsidR="008D2BF6" w:rsidTr="008D2BF6">
        <w:tc>
          <w:tcPr>
            <w:tcW w:w="1288" w:type="dxa"/>
          </w:tcPr>
          <w:p w:rsidR="008D2BF6" w:rsidRDefault="008D2BF6"/>
        </w:tc>
        <w:tc>
          <w:tcPr>
            <w:tcW w:w="1288" w:type="dxa"/>
          </w:tcPr>
          <w:p w:rsidR="008D2BF6" w:rsidRDefault="008D2BF6"/>
        </w:tc>
        <w:tc>
          <w:tcPr>
            <w:tcW w:w="1288" w:type="dxa"/>
          </w:tcPr>
          <w:p w:rsidR="008D2BF6" w:rsidRDefault="008D2BF6"/>
        </w:tc>
        <w:tc>
          <w:tcPr>
            <w:tcW w:w="1288" w:type="dxa"/>
          </w:tcPr>
          <w:p w:rsidR="008D2BF6" w:rsidRDefault="008D2BF6"/>
        </w:tc>
        <w:tc>
          <w:tcPr>
            <w:tcW w:w="1288" w:type="dxa"/>
          </w:tcPr>
          <w:p w:rsidR="008D2BF6" w:rsidRDefault="008D2BF6"/>
        </w:tc>
        <w:tc>
          <w:tcPr>
            <w:tcW w:w="1288" w:type="dxa"/>
          </w:tcPr>
          <w:p w:rsidR="008D2BF6" w:rsidRDefault="008D2BF6"/>
        </w:tc>
        <w:tc>
          <w:tcPr>
            <w:tcW w:w="1288" w:type="dxa"/>
          </w:tcPr>
          <w:p w:rsidR="008D2BF6" w:rsidRDefault="008D2BF6"/>
        </w:tc>
      </w:tr>
      <w:tr w:rsidR="008D2BF6" w:rsidTr="008D2BF6">
        <w:tc>
          <w:tcPr>
            <w:tcW w:w="1288" w:type="dxa"/>
          </w:tcPr>
          <w:p w:rsidR="008D2BF6" w:rsidRDefault="008D2BF6"/>
        </w:tc>
        <w:tc>
          <w:tcPr>
            <w:tcW w:w="1288" w:type="dxa"/>
          </w:tcPr>
          <w:p w:rsidR="008D2BF6" w:rsidRDefault="008D2BF6"/>
        </w:tc>
        <w:tc>
          <w:tcPr>
            <w:tcW w:w="1288" w:type="dxa"/>
          </w:tcPr>
          <w:p w:rsidR="008D2BF6" w:rsidRDefault="008D2BF6"/>
        </w:tc>
        <w:tc>
          <w:tcPr>
            <w:tcW w:w="1288" w:type="dxa"/>
          </w:tcPr>
          <w:p w:rsidR="00B90E93" w:rsidRDefault="00B90E93">
            <w:r>
              <w:t>豚肉生姜焼き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B90E93" w:rsidRDefault="00B90E93">
            <w:r>
              <w:rPr>
                <w:rFonts w:hint="eastAsia"/>
              </w:rPr>
              <w:t>ぶりの照り焼き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D2BF6" w:rsidRDefault="008D2BF6"/>
        </w:tc>
        <w:tc>
          <w:tcPr>
            <w:tcW w:w="1288" w:type="dxa"/>
          </w:tcPr>
          <w:p w:rsidR="008D2BF6" w:rsidRDefault="008D2BF6"/>
        </w:tc>
      </w:tr>
      <w:tr w:rsidR="00B90E93" w:rsidTr="008D2BF6">
        <w:tc>
          <w:tcPr>
            <w:tcW w:w="1288" w:type="dxa"/>
          </w:tcPr>
          <w:p w:rsidR="00B90E93" w:rsidRDefault="00B90E93">
            <w:r>
              <w:rPr>
                <w:rFonts w:hint="eastAsia"/>
              </w:rPr>
              <w:lastRenderedPageBreak/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B90E93" w:rsidRDefault="00B90E93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B90E93" w:rsidRDefault="00B90E93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B90E93" w:rsidRDefault="00B90E93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B90E93" w:rsidRDefault="00F112DA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B90E93" w:rsidRDefault="00F112DA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B90E93" w:rsidRDefault="00F112DA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日</w:t>
            </w:r>
          </w:p>
        </w:tc>
      </w:tr>
      <w:tr w:rsidR="00B90E93" w:rsidTr="008D2BF6">
        <w:tc>
          <w:tcPr>
            <w:tcW w:w="1288" w:type="dxa"/>
          </w:tcPr>
          <w:p w:rsidR="00B90E93" w:rsidRDefault="0045747B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B90E93" w:rsidRDefault="00B90E93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B90E93" w:rsidRDefault="00B90E93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B90E93" w:rsidRDefault="00B90E93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B90E93" w:rsidRDefault="00B26047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B90E93" w:rsidRDefault="00B26047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B90E93" w:rsidRDefault="00B26047">
            <w:r>
              <w:rPr>
                <w:rFonts w:asciiTheme="minorEastAsia" w:hAnsiTheme="minorEastAsia" w:hint="eastAsia"/>
              </w:rPr>
              <w:t>×</w:t>
            </w:r>
          </w:p>
        </w:tc>
      </w:tr>
      <w:tr w:rsidR="00B90E93" w:rsidTr="008D2BF6">
        <w:tc>
          <w:tcPr>
            <w:tcW w:w="1288" w:type="dxa"/>
          </w:tcPr>
          <w:p w:rsidR="00B90E93" w:rsidRDefault="00B90E93"/>
        </w:tc>
        <w:tc>
          <w:tcPr>
            <w:tcW w:w="1288" w:type="dxa"/>
          </w:tcPr>
          <w:p w:rsidR="00B90E93" w:rsidRDefault="00B90E93"/>
        </w:tc>
        <w:tc>
          <w:tcPr>
            <w:tcW w:w="1288" w:type="dxa"/>
          </w:tcPr>
          <w:p w:rsidR="00B90E93" w:rsidRDefault="00B90E93"/>
        </w:tc>
        <w:tc>
          <w:tcPr>
            <w:tcW w:w="1288" w:type="dxa"/>
          </w:tcPr>
          <w:p w:rsidR="00B90E93" w:rsidRDefault="00B90E93"/>
        </w:tc>
        <w:tc>
          <w:tcPr>
            <w:tcW w:w="1288" w:type="dxa"/>
          </w:tcPr>
          <w:p w:rsidR="00B90E93" w:rsidRDefault="00B90E93"/>
        </w:tc>
        <w:tc>
          <w:tcPr>
            <w:tcW w:w="1288" w:type="dxa"/>
          </w:tcPr>
          <w:p w:rsidR="00B90E93" w:rsidRDefault="00B90E93"/>
        </w:tc>
        <w:tc>
          <w:tcPr>
            <w:tcW w:w="1288" w:type="dxa"/>
          </w:tcPr>
          <w:p w:rsidR="00B90E93" w:rsidRDefault="00B90E93"/>
        </w:tc>
      </w:tr>
      <w:tr w:rsidR="00B90E93" w:rsidTr="008D2BF6">
        <w:tc>
          <w:tcPr>
            <w:tcW w:w="1288" w:type="dxa"/>
          </w:tcPr>
          <w:p w:rsidR="00B90E93" w:rsidRDefault="00B90E93"/>
        </w:tc>
        <w:tc>
          <w:tcPr>
            <w:tcW w:w="1288" w:type="dxa"/>
          </w:tcPr>
          <w:p w:rsidR="00B90E93" w:rsidRDefault="00B90E93"/>
        </w:tc>
        <w:tc>
          <w:tcPr>
            <w:tcW w:w="1288" w:type="dxa"/>
          </w:tcPr>
          <w:p w:rsidR="00B90E93" w:rsidRDefault="00B90E93"/>
        </w:tc>
        <w:tc>
          <w:tcPr>
            <w:tcW w:w="1288" w:type="dxa"/>
          </w:tcPr>
          <w:p w:rsidR="00B90E93" w:rsidRDefault="00F91A96">
            <w:r>
              <w:t>ぶりの照り焼き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B90E93" w:rsidRDefault="00B26047">
            <w:r>
              <w:t>アサリのクリームチャウダー・里芋の煮物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B90E93" w:rsidRDefault="00B90E93"/>
        </w:tc>
        <w:tc>
          <w:tcPr>
            <w:tcW w:w="1288" w:type="dxa"/>
          </w:tcPr>
          <w:p w:rsidR="00B90E93" w:rsidRDefault="00B90E93"/>
        </w:tc>
      </w:tr>
    </w:tbl>
    <w:p w:rsidR="002C7A03" w:rsidRPr="00861356" w:rsidRDefault="002C7A03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8403B1" w:rsidTr="008403B1">
        <w:tc>
          <w:tcPr>
            <w:tcW w:w="1288" w:type="dxa"/>
          </w:tcPr>
          <w:p w:rsidR="008403B1" w:rsidRDefault="008403B1">
            <w:r>
              <w:t>8</w:t>
            </w:r>
            <w:r>
              <w:t>日</w:t>
            </w:r>
          </w:p>
        </w:tc>
        <w:tc>
          <w:tcPr>
            <w:tcW w:w="1288" w:type="dxa"/>
          </w:tcPr>
          <w:p w:rsidR="008403B1" w:rsidRDefault="008403B1"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403B1" w:rsidRDefault="008403B1"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403B1" w:rsidRDefault="008403B1"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403B1" w:rsidRDefault="008403B1">
            <w:r>
              <w:t>12</w:t>
            </w:r>
            <w:r>
              <w:t>日</w:t>
            </w:r>
          </w:p>
        </w:tc>
        <w:tc>
          <w:tcPr>
            <w:tcW w:w="1288" w:type="dxa"/>
          </w:tcPr>
          <w:p w:rsidR="008403B1" w:rsidRDefault="008403B1"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403B1" w:rsidRDefault="008403B1"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日</w:t>
            </w:r>
          </w:p>
        </w:tc>
      </w:tr>
      <w:tr w:rsidR="008403B1" w:rsidTr="008403B1">
        <w:tc>
          <w:tcPr>
            <w:tcW w:w="1288" w:type="dxa"/>
          </w:tcPr>
          <w:p w:rsidR="008403B1" w:rsidRDefault="008403B1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403B1" w:rsidRDefault="008403B1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8403B1" w:rsidRDefault="008403B1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</w:tr>
      <w:tr w:rsidR="008403B1" w:rsidTr="008403B1"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</w:tr>
      <w:tr w:rsidR="008403B1" w:rsidTr="008403B1"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1860F6">
            <w:r>
              <w:t>ぶりの照り焼き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403B1" w:rsidRDefault="001860F6">
            <w:r>
              <w:t>豚肉生姜焼き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</w:tr>
    </w:tbl>
    <w:p w:rsidR="000B324B" w:rsidRDefault="000B324B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6902C0" w:rsidTr="006902C0">
        <w:tc>
          <w:tcPr>
            <w:tcW w:w="1288" w:type="dxa"/>
          </w:tcPr>
          <w:p w:rsidR="006902C0" w:rsidRDefault="00704C33"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6902C0" w:rsidRDefault="00704C33"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6902C0" w:rsidRDefault="00704C33"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6902C0" w:rsidRDefault="00704C33"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6902C0" w:rsidRDefault="00704C33">
            <w:r>
              <w:rPr>
                <w:rFonts w:hint="eastAsia"/>
              </w:rPr>
              <w:t>19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6902C0" w:rsidRDefault="00704C33"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6902C0" w:rsidRDefault="00704C33"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日</w:t>
            </w:r>
          </w:p>
        </w:tc>
      </w:tr>
      <w:tr w:rsidR="006902C0" w:rsidTr="006902C0"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230A4A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6902C0" w:rsidRDefault="006902C0"/>
        </w:tc>
      </w:tr>
      <w:tr w:rsidR="006902C0" w:rsidTr="006902C0"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</w:tr>
      <w:tr w:rsidR="006902C0" w:rsidTr="006902C0"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8526DB">
            <w:r>
              <w:t>ベーコンとウインナーのキャベツ煮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6902C0" w:rsidRDefault="00E40309">
            <w:r>
              <w:t>ベーコンとトマトのパスタ料理</w:t>
            </w:r>
          </w:p>
          <w:p w:rsidR="007C48C9" w:rsidRDefault="007C48C9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</w:tr>
    </w:tbl>
    <w:p w:rsidR="00E727F4" w:rsidRDefault="00E727F4"/>
    <w:p w:rsidR="000E4F42" w:rsidRDefault="000E4F42"/>
    <w:p w:rsidR="009B3F39" w:rsidRDefault="009B3F39"/>
    <w:p w:rsidR="009B3F39" w:rsidRDefault="009B3F39"/>
    <w:p w:rsidR="009B3F39" w:rsidRDefault="009B3F39"/>
    <w:p w:rsidR="009B3F39" w:rsidRDefault="009B3F39">
      <w:pPr>
        <w:rPr>
          <w:rFonts w:hint="eastAsia"/>
        </w:rPr>
      </w:pPr>
    </w:p>
    <w:p w:rsidR="00E727F4" w:rsidRDefault="00E727F4"/>
    <w:p w:rsidR="006E6BD5" w:rsidRDefault="006E6BD5"/>
    <w:p w:rsidR="006E6BD5" w:rsidRDefault="006E6BD5"/>
    <w:p w:rsidR="006E6BD5" w:rsidRDefault="006E6BD5"/>
    <w:p w:rsidR="006E6BD5" w:rsidRDefault="006E6BD5"/>
    <w:p w:rsidR="006E6BD5" w:rsidRDefault="006E6BD5"/>
    <w:p w:rsidR="006E6BD5" w:rsidRDefault="006E6BD5"/>
    <w:p w:rsidR="006E6BD5" w:rsidRDefault="006E6BD5"/>
    <w:p w:rsidR="006E6BD5" w:rsidRDefault="006E6BD5"/>
    <w:p w:rsidR="001B4A71" w:rsidRDefault="001B4A71"/>
    <w:p w:rsidR="001B4A71" w:rsidRDefault="001B4A71"/>
    <w:p w:rsidR="001B4A71" w:rsidRDefault="001B4A71"/>
    <w:p w:rsidR="006E6BD5" w:rsidRDefault="006E6BD5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8D0AF7" w:rsidTr="008D0AF7">
        <w:tc>
          <w:tcPr>
            <w:tcW w:w="1288" w:type="dxa"/>
          </w:tcPr>
          <w:p w:rsidR="008D0AF7" w:rsidRDefault="008D0AF7"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0AF7" w:rsidRDefault="008D0AF7">
            <w:r>
              <w:rPr>
                <w:rFonts w:hint="eastAsia"/>
              </w:rPr>
              <w:t>23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0AF7" w:rsidRDefault="008D0AF7"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0AF7" w:rsidRDefault="008D0AF7"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0AF7" w:rsidRDefault="008D0AF7">
            <w:r>
              <w:rPr>
                <w:rFonts w:hint="eastAsia"/>
              </w:rPr>
              <w:t>26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0AF7" w:rsidRDefault="008D0AF7">
            <w:r>
              <w:rPr>
                <w:rFonts w:hint="eastAsia"/>
              </w:rPr>
              <w:t>27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0AF7" w:rsidRDefault="008D0AF7">
            <w:r>
              <w:rPr>
                <w:rFonts w:hint="eastAsia"/>
              </w:rPr>
              <w:t>28</w:t>
            </w:r>
            <w:r w:rsidR="006E569A">
              <w:rPr>
                <w:rFonts w:hint="eastAsia"/>
              </w:rPr>
              <w:t>日</w:t>
            </w:r>
          </w:p>
        </w:tc>
      </w:tr>
      <w:tr w:rsidR="008D0AF7" w:rsidTr="008D0AF7"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672E71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D0AF7" w:rsidRDefault="008D0AF7"/>
        </w:tc>
      </w:tr>
      <w:tr w:rsidR="008D0AF7" w:rsidTr="008D0AF7"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</w:tr>
      <w:tr w:rsidR="008D0AF7" w:rsidTr="008D0AF7"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>
            <w:r>
              <w:rPr>
                <w:rFonts w:hint="eastAsia"/>
              </w:rPr>
              <w:t>アサリのクリームチャウダー・ベーコンとウインナーのキャベツ煮</w:t>
            </w:r>
          </w:p>
          <w:p w:rsidR="008D0AF7" w:rsidRPr="008D0AF7" w:rsidRDefault="008D0AF7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D0AF7" w:rsidRDefault="008D0AF7">
            <w:r>
              <w:rPr>
                <w:rFonts w:hint="eastAsia"/>
              </w:rPr>
              <w:t>ぶりの照り焼き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D0AF7" w:rsidRDefault="00C82325">
            <w:r>
              <w:rPr>
                <w:rFonts w:hint="eastAsia"/>
              </w:rPr>
              <w:t>豚肉生姜焼き</w:t>
            </w:r>
          </w:p>
          <w:p w:rsidR="00C82325" w:rsidRDefault="00C82325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</w:tr>
    </w:tbl>
    <w:p w:rsidR="003D7369" w:rsidRPr="003D7369" w:rsidRDefault="003D7369" w:rsidP="009B3F39">
      <w:bookmarkStart w:id="0" w:name="_GoBack"/>
      <w:bookmarkEnd w:id="0"/>
    </w:p>
    <w:sectPr w:rsidR="003D7369" w:rsidRPr="003D7369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529E" w:rsidRDefault="00B2529E" w:rsidP="00D4008D">
      <w:r>
        <w:separator/>
      </w:r>
    </w:p>
  </w:endnote>
  <w:endnote w:type="continuationSeparator" w:id="0">
    <w:p w:rsidR="00B2529E" w:rsidRDefault="00B2529E" w:rsidP="00D400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529E" w:rsidRDefault="00B2529E" w:rsidP="00D4008D">
      <w:r>
        <w:separator/>
      </w:r>
    </w:p>
  </w:footnote>
  <w:footnote w:type="continuationSeparator" w:id="0">
    <w:p w:rsidR="00B2529E" w:rsidRDefault="00B2529E" w:rsidP="00D400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840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997"/>
    <w:rsid w:val="00042A23"/>
    <w:rsid w:val="0006710B"/>
    <w:rsid w:val="0007647D"/>
    <w:rsid w:val="00095A44"/>
    <w:rsid w:val="000A0ABF"/>
    <w:rsid w:val="000B324B"/>
    <w:rsid w:val="000E4F42"/>
    <w:rsid w:val="000F3C6D"/>
    <w:rsid w:val="001306CF"/>
    <w:rsid w:val="00157167"/>
    <w:rsid w:val="001636E9"/>
    <w:rsid w:val="001860F6"/>
    <w:rsid w:val="001A7563"/>
    <w:rsid w:val="001B4A71"/>
    <w:rsid w:val="001C12C5"/>
    <w:rsid w:val="001D0393"/>
    <w:rsid w:val="001D6DE1"/>
    <w:rsid w:val="001E2418"/>
    <w:rsid w:val="001E6811"/>
    <w:rsid w:val="002178B8"/>
    <w:rsid w:val="00230A4A"/>
    <w:rsid w:val="002843D7"/>
    <w:rsid w:val="00294E31"/>
    <w:rsid w:val="002C0528"/>
    <w:rsid w:val="002C7A03"/>
    <w:rsid w:val="002F2A36"/>
    <w:rsid w:val="00311F51"/>
    <w:rsid w:val="003154C6"/>
    <w:rsid w:val="00361B6A"/>
    <w:rsid w:val="00365EAD"/>
    <w:rsid w:val="00390B5E"/>
    <w:rsid w:val="003D32A0"/>
    <w:rsid w:val="003D3364"/>
    <w:rsid w:val="003D7369"/>
    <w:rsid w:val="003F11FE"/>
    <w:rsid w:val="004103D0"/>
    <w:rsid w:val="00433CE0"/>
    <w:rsid w:val="00440F24"/>
    <w:rsid w:val="004448B3"/>
    <w:rsid w:val="0045747B"/>
    <w:rsid w:val="0048446B"/>
    <w:rsid w:val="00490116"/>
    <w:rsid w:val="00494EA6"/>
    <w:rsid w:val="004A66CB"/>
    <w:rsid w:val="004E0ACA"/>
    <w:rsid w:val="00513BFF"/>
    <w:rsid w:val="005200E2"/>
    <w:rsid w:val="00522261"/>
    <w:rsid w:val="005621B1"/>
    <w:rsid w:val="00562F1E"/>
    <w:rsid w:val="005742CB"/>
    <w:rsid w:val="00583BED"/>
    <w:rsid w:val="005E0997"/>
    <w:rsid w:val="006161D4"/>
    <w:rsid w:val="00657827"/>
    <w:rsid w:val="00671F2C"/>
    <w:rsid w:val="00672E71"/>
    <w:rsid w:val="006902C0"/>
    <w:rsid w:val="006A72B5"/>
    <w:rsid w:val="006D7EF9"/>
    <w:rsid w:val="006E569A"/>
    <w:rsid w:val="006E6BD5"/>
    <w:rsid w:val="006F56F0"/>
    <w:rsid w:val="00704C33"/>
    <w:rsid w:val="00747C68"/>
    <w:rsid w:val="007573CD"/>
    <w:rsid w:val="00775257"/>
    <w:rsid w:val="007919A2"/>
    <w:rsid w:val="007C48C9"/>
    <w:rsid w:val="007D62D5"/>
    <w:rsid w:val="007F3BE8"/>
    <w:rsid w:val="00837BE2"/>
    <w:rsid w:val="008403B1"/>
    <w:rsid w:val="00842121"/>
    <w:rsid w:val="00843648"/>
    <w:rsid w:val="008526DB"/>
    <w:rsid w:val="00855656"/>
    <w:rsid w:val="00861356"/>
    <w:rsid w:val="008A540B"/>
    <w:rsid w:val="008D0AF7"/>
    <w:rsid w:val="008D2BF6"/>
    <w:rsid w:val="008E7977"/>
    <w:rsid w:val="008F08E5"/>
    <w:rsid w:val="009239DF"/>
    <w:rsid w:val="00927570"/>
    <w:rsid w:val="009315B9"/>
    <w:rsid w:val="009618EA"/>
    <w:rsid w:val="009B3F39"/>
    <w:rsid w:val="009D6212"/>
    <w:rsid w:val="009E3565"/>
    <w:rsid w:val="00A4422B"/>
    <w:rsid w:val="00A85F36"/>
    <w:rsid w:val="00A862BD"/>
    <w:rsid w:val="00AB1640"/>
    <w:rsid w:val="00AC126F"/>
    <w:rsid w:val="00AC13BB"/>
    <w:rsid w:val="00AE571E"/>
    <w:rsid w:val="00AF65DA"/>
    <w:rsid w:val="00B04299"/>
    <w:rsid w:val="00B2529E"/>
    <w:rsid w:val="00B26047"/>
    <w:rsid w:val="00B533DC"/>
    <w:rsid w:val="00B54624"/>
    <w:rsid w:val="00B81095"/>
    <w:rsid w:val="00B8202E"/>
    <w:rsid w:val="00B83BD2"/>
    <w:rsid w:val="00B90E93"/>
    <w:rsid w:val="00BA2D6F"/>
    <w:rsid w:val="00BA46DA"/>
    <w:rsid w:val="00BB5010"/>
    <w:rsid w:val="00BC448F"/>
    <w:rsid w:val="00BD5E95"/>
    <w:rsid w:val="00BF00CF"/>
    <w:rsid w:val="00BF74C1"/>
    <w:rsid w:val="00C02369"/>
    <w:rsid w:val="00C2225A"/>
    <w:rsid w:val="00C71C03"/>
    <w:rsid w:val="00C82325"/>
    <w:rsid w:val="00C961E2"/>
    <w:rsid w:val="00CA729F"/>
    <w:rsid w:val="00CF183F"/>
    <w:rsid w:val="00D3013E"/>
    <w:rsid w:val="00D31E8B"/>
    <w:rsid w:val="00D33AD9"/>
    <w:rsid w:val="00D4008D"/>
    <w:rsid w:val="00D55197"/>
    <w:rsid w:val="00D81106"/>
    <w:rsid w:val="00D906A8"/>
    <w:rsid w:val="00D918F4"/>
    <w:rsid w:val="00D93337"/>
    <w:rsid w:val="00D971F1"/>
    <w:rsid w:val="00DA7BF0"/>
    <w:rsid w:val="00DF3C84"/>
    <w:rsid w:val="00DF4172"/>
    <w:rsid w:val="00DF616B"/>
    <w:rsid w:val="00E242F0"/>
    <w:rsid w:val="00E24D90"/>
    <w:rsid w:val="00E33457"/>
    <w:rsid w:val="00E40309"/>
    <w:rsid w:val="00E53B58"/>
    <w:rsid w:val="00E5577B"/>
    <w:rsid w:val="00E727F4"/>
    <w:rsid w:val="00E9234F"/>
    <w:rsid w:val="00EA4CDF"/>
    <w:rsid w:val="00EB15E9"/>
    <w:rsid w:val="00EB5401"/>
    <w:rsid w:val="00EF38E4"/>
    <w:rsid w:val="00EF4F51"/>
    <w:rsid w:val="00F0670F"/>
    <w:rsid w:val="00F112DA"/>
    <w:rsid w:val="00F21185"/>
    <w:rsid w:val="00F232E4"/>
    <w:rsid w:val="00F41FC1"/>
    <w:rsid w:val="00F45D5A"/>
    <w:rsid w:val="00F91A96"/>
    <w:rsid w:val="00FB517D"/>
    <w:rsid w:val="00FB6CCB"/>
    <w:rsid w:val="00FD3BED"/>
    <w:rsid w:val="00FD4859"/>
    <w:rsid w:val="00FD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5:docId w15:val="{CC1B203A-DE12-4A96-91DE-FE3E1F4B7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ind w:leftChars="400" w:left="400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ind w:leftChars="1200" w:left="1200"/>
      <w:outlineLvl w:val="7"/>
    </w:p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ind w:leftChars="1200" w:left="12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sz w:val="24"/>
      <w:szCs w:val="24"/>
    </w:rPr>
  </w:style>
  <w:style w:type="character" w:customStyle="1" w:styleId="20">
    <w:name w:val="見出し 2 (文字)"/>
    <w:basedOn w:val="a0"/>
    <w:link w:val="2"/>
    <w:uiPriority w:val="9"/>
    <w:rPr>
      <w:rFonts w:asciiTheme="majorHAnsi" w:eastAsiaTheme="majorEastAsia" w:hAnsiTheme="majorHAnsi" w:cstheme="majorBidi"/>
    </w:rPr>
  </w:style>
  <w:style w:type="character" w:customStyle="1" w:styleId="30">
    <w:name w:val="見出し 3 (文字)"/>
    <w:basedOn w:val="a0"/>
    <w:link w:val="3"/>
    <w:uiPriority w:val="9"/>
    <w:rPr>
      <w:rFonts w:asciiTheme="majorHAnsi" w:eastAsiaTheme="majorEastAsia" w:hAnsiTheme="majorHAnsi" w:cstheme="majorBidi"/>
    </w:rPr>
  </w:style>
  <w:style w:type="character" w:customStyle="1" w:styleId="40">
    <w:name w:val="見出し 4 (文字)"/>
    <w:basedOn w:val="a0"/>
    <w:link w:val="4"/>
    <w:uiPriority w:val="9"/>
    <w:rPr>
      <w:b/>
      <w:bCs/>
    </w:rPr>
  </w:style>
  <w:style w:type="character" w:customStyle="1" w:styleId="50">
    <w:name w:val="見出し 5 (文字)"/>
    <w:basedOn w:val="a0"/>
    <w:link w:val="5"/>
    <w:uiPriority w:val="9"/>
    <w:rPr>
      <w:rFonts w:asciiTheme="majorHAnsi" w:eastAsiaTheme="majorEastAsia" w:hAnsiTheme="majorHAnsi" w:cstheme="majorBidi"/>
    </w:rPr>
  </w:style>
  <w:style w:type="character" w:customStyle="1" w:styleId="60">
    <w:name w:val="見出し 6 (文字)"/>
    <w:basedOn w:val="a0"/>
    <w:link w:val="6"/>
    <w:uiPriority w:val="9"/>
    <w:rPr>
      <w:b/>
      <w:bCs/>
    </w:rPr>
  </w:style>
  <w:style w:type="character" w:customStyle="1" w:styleId="70">
    <w:name w:val="見出し 7 (文字)"/>
    <w:basedOn w:val="a0"/>
    <w:link w:val="7"/>
    <w:uiPriority w:val="9"/>
  </w:style>
  <w:style w:type="character" w:customStyle="1" w:styleId="80">
    <w:name w:val="見出し 8 (文字)"/>
    <w:basedOn w:val="a0"/>
    <w:link w:val="8"/>
    <w:uiPriority w:val="9"/>
  </w:style>
  <w:style w:type="character" w:customStyle="1" w:styleId="90">
    <w:name w:val="見出し 9 (文字)"/>
    <w:basedOn w:val="a0"/>
    <w:link w:val="9"/>
    <w:uiPriority w:val="9"/>
  </w:style>
  <w:style w:type="paragraph" w:styleId="a3">
    <w:name w:val="Title"/>
    <w:basedOn w:val="a"/>
    <w:next w:val="a"/>
    <w:link w:val="a4"/>
    <w:uiPriority w:val="10"/>
    <w:qFormat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4">
    <w:name w:val="表題 (文字)"/>
    <w:basedOn w:val="a0"/>
    <w:link w:val="a3"/>
    <w:uiPriority w:val="10"/>
    <w:rPr>
      <w:rFonts w:asciiTheme="majorHAnsi" w:eastAsia="ＭＳ ゴシック" w:hAnsiTheme="majorHAnsi" w:cstheme="majorBidi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pPr>
      <w:jc w:val="center"/>
      <w:outlineLvl w:val="1"/>
    </w:pPr>
    <w:rPr>
      <w:rFonts w:asciiTheme="majorHAnsi" w:eastAsia="ＭＳ ゴシック" w:hAnsiTheme="majorHAnsi" w:cstheme="majorBidi"/>
      <w:sz w:val="24"/>
      <w:szCs w:val="24"/>
    </w:rPr>
  </w:style>
  <w:style w:type="character" w:customStyle="1" w:styleId="a6">
    <w:name w:val="副題 (文字)"/>
    <w:basedOn w:val="a0"/>
    <w:link w:val="a5"/>
    <w:uiPriority w:val="11"/>
    <w:rPr>
      <w:rFonts w:asciiTheme="majorHAnsi" w:eastAsia="ＭＳ ゴシック" w:hAnsiTheme="majorHAnsi" w:cstheme="majorBidi"/>
      <w:sz w:val="24"/>
      <w:szCs w:val="24"/>
    </w:rPr>
  </w:style>
  <w:style w:type="character" w:styleId="a7">
    <w:name w:val="Subtle Emphasis"/>
    <w:basedOn w:val="a0"/>
    <w:uiPriority w:val="19"/>
    <w:qFormat/>
    <w:rPr>
      <w:i/>
      <w:iCs/>
      <w:color w:val="808080" w:themeColor="text1" w:themeTint="7F"/>
    </w:rPr>
  </w:style>
  <w:style w:type="character" w:styleId="a8">
    <w:name w:val="Emphasis"/>
    <w:basedOn w:val="a0"/>
    <w:uiPriority w:val="20"/>
    <w:qFormat/>
    <w:rPr>
      <w:i/>
      <w:iCs/>
    </w:rPr>
  </w:style>
  <w:style w:type="character" w:styleId="21">
    <w:name w:val="Intense Emphasis"/>
    <w:basedOn w:val="a0"/>
    <w:uiPriority w:val="21"/>
    <w:qFormat/>
    <w:rPr>
      <w:b/>
      <w:bCs/>
      <w:i/>
      <w:iCs/>
      <w:color w:val="4F81BD" w:themeColor="accent1"/>
    </w:rPr>
  </w:style>
  <w:style w:type="character" w:styleId="a9">
    <w:name w:val="Strong"/>
    <w:basedOn w:val="a0"/>
    <w:uiPriority w:val="22"/>
    <w:qFormat/>
    <w:rPr>
      <w:b/>
      <w:bCs/>
    </w:rPr>
  </w:style>
  <w:style w:type="paragraph" w:styleId="aa">
    <w:name w:val="Quote"/>
    <w:basedOn w:val="a"/>
    <w:next w:val="a"/>
    <w:link w:val="ab"/>
    <w:uiPriority w:val="29"/>
    <w:qFormat/>
    <w:rPr>
      <w:i/>
      <w:iCs/>
      <w:color w:val="000000" w:themeColor="text1"/>
    </w:rPr>
  </w:style>
  <w:style w:type="character" w:customStyle="1" w:styleId="ab">
    <w:name w:val="引用文 (文字)"/>
    <w:basedOn w:val="a0"/>
    <w:link w:val="aa"/>
    <w:uiPriority w:val="29"/>
    <w:rPr>
      <w:i/>
      <w:iCs/>
      <w:color w:val="000000" w:themeColor="text1"/>
    </w:rPr>
  </w:style>
  <w:style w:type="paragraph" w:styleId="22">
    <w:name w:val="Intense Quote"/>
    <w:basedOn w:val="a"/>
    <w:next w:val="a"/>
    <w:link w:val="2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3">
    <w:name w:val="引用文 2 (文字)"/>
    <w:basedOn w:val="a0"/>
    <w:link w:val="22"/>
    <w:uiPriority w:val="30"/>
    <w:rPr>
      <w:b/>
      <w:bCs/>
      <w:i/>
      <w:iCs/>
      <w:color w:val="4F81BD" w:themeColor="accent1"/>
    </w:rPr>
  </w:style>
  <w:style w:type="character" w:styleId="ac">
    <w:name w:val="Subtle Reference"/>
    <w:basedOn w:val="a0"/>
    <w:uiPriority w:val="31"/>
    <w:qFormat/>
    <w:rPr>
      <w:smallCaps/>
      <w:color w:val="C0504D" w:themeColor="accent2"/>
      <w:u w:val="single"/>
    </w:rPr>
  </w:style>
  <w:style w:type="character" w:styleId="24">
    <w:name w:val="Intense Reference"/>
    <w:basedOn w:val="a0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d">
    <w:name w:val="Book Title"/>
    <w:basedOn w:val="a0"/>
    <w:uiPriority w:val="33"/>
    <w:qFormat/>
    <w:rPr>
      <w:b/>
      <w:bCs/>
      <w:smallCaps/>
      <w:spacing w:val="5"/>
    </w:rPr>
  </w:style>
  <w:style w:type="paragraph" w:styleId="ae">
    <w:name w:val="List Paragraph"/>
    <w:basedOn w:val="a"/>
    <w:uiPriority w:val="34"/>
    <w:qFormat/>
    <w:pPr>
      <w:ind w:leftChars="400" w:left="840"/>
    </w:pPr>
  </w:style>
  <w:style w:type="character" w:styleId="af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0">
    <w:name w:val="FollowedHyperlink"/>
    <w:basedOn w:val="a0"/>
    <w:uiPriority w:val="99"/>
    <w:unhideWhenUsed/>
    <w:rPr>
      <w:color w:val="800080" w:themeColor="followedHyperlink"/>
      <w:u w:val="single"/>
    </w:rPr>
  </w:style>
  <w:style w:type="table" w:styleId="af1">
    <w:name w:val="Table Grid"/>
    <w:basedOn w:val="a1"/>
    <w:uiPriority w:val="59"/>
    <w:rsid w:val="005E09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"/>
    <w:link w:val="af3"/>
    <w:uiPriority w:val="99"/>
    <w:unhideWhenUsed/>
    <w:rsid w:val="00D4008D"/>
    <w:pPr>
      <w:tabs>
        <w:tab w:val="center" w:pos="4252"/>
        <w:tab w:val="right" w:pos="8504"/>
      </w:tabs>
      <w:snapToGrid w:val="0"/>
    </w:pPr>
  </w:style>
  <w:style w:type="character" w:customStyle="1" w:styleId="af3">
    <w:name w:val="ヘッダー (文字)"/>
    <w:basedOn w:val="a0"/>
    <w:link w:val="af2"/>
    <w:uiPriority w:val="99"/>
    <w:rsid w:val="00D4008D"/>
  </w:style>
  <w:style w:type="paragraph" w:styleId="af4">
    <w:name w:val="footer"/>
    <w:basedOn w:val="a"/>
    <w:link w:val="af5"/>
    <w:uiPriority w:val="99"/>
    <w:unhideWhenUsed/>
    <w:rsid w:val="00D4008D"/>
    <w:pPr>
      <w:tabs>
        <w:tab w:val="center" w:pos="4252"/>
        <w:tab w:val="right" w:pos="8504"/>
      </w:tabs>
      <w:snapToGrid w:val="0"/>
    </w:pPr>
  </w:style>
  <w:style w:type="character" w:customStyle="1" w:styleId="af5">
    <w:name w:val="フッター (文字)"/>
    <w:basedOn w:val="a0"/>
    <w:link w:val="af4"/>
    <w:uiPriority w:val="99"/>
    <w:rsid w:val="00D400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%2015\Root\Templates\1041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A5E90-9F94-43C3-A45D-C5DF6100D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2010 look.dotx</Template>
  <TotalTime>18</TotalTime>
  <Pages>3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Microsoft アカウント</cp:lastModifiedBy>
  <cp:revision>5</cp:revision>
  <dcterms:created xsi:type="dcterms:W3CDTF">2020-07-31T16:10:00Z</dcterms:created>
  <dcterms:modified xsi:type="dcterms:W3CDTF">2020-08-01T14:03:00Z</dcterms:modified>
</cp:coreProperties>
</file>